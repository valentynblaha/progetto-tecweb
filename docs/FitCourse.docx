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B5220" w14:textId="64ED1C5C" w:rsidR="00C6554A" w:rsidRDefault="00C6554A" w:rsidP="008A6881">
      <w:pPr>
        <w:pStyle w:val="Titolo"/>
      </w:pPr>
    </w:p>
    <w:p w14:paraId="3B014E60" w14:textId="77777777" w:rsidR="003268A5" w:rsidRDefault="003268A5" w:rsidP="008A6881">
      <w:pPr>
        <w:pStyle w:val="Titolo"/>
      </w:pPr>
    </w:p>
    <w:p w14:paraId="7400CDDF" w14:textId="77777777" w:rsidR="003268A5" w:rsidRDefault="003268A5" w:rsidP="008A6881">
      <w:pPr>
        <w:pStyle w:val="Titolo"/>
      </w:pPr>
    </w:p>
    <w:p w14:paraId="7CFC0D3D" w14:textId="77777777" w:rsidR="003268A5" w:rsidRPr="008B5277" w:rsidRDefault="003268A5" w:rsidP="008A6881">
      <w:pPr>
        <w:pStyle w:val="Titolo"/>
      </w:pPr>
    </w:p>
    <w:p w14:paraId="58FA6E7D" w14:textId="134D19EF" w:rsidR="00C6554A" w:rsidRDefault="008A6881" w:rsidP="00C6554A">
      <w:pPr>
        <w:pStyle w:val="Titolo"/>
      </w:pPr>
      <w:proofErr w:type="spellStart"/>
      <w:r>
        <w:t>FitCourse</w:t>
      </w:r>
      <w:proofErr w:type="spellEnd"/>
    </w:p>
    <w:p w14:paraId="1A6D9B96" w14:textId="18AB9633" w:rsidR="00C6554A" w:rsidRPr="00D5413C" w:rsidRDefault="008A6881" w:rsidP="00C6554A">
      <w:pPr>
        <w:pStyle w:val="Sottotitolo"/>
      </w:pPr>
      <w:r>
        <w:t>Progetto tecnologie web</w:t>
      </w:r>
    </w:p>
    <w:p w14:paraId="79F68BBA" w14:textId="4E3860E8" w:rsidR="00C6554A" w:rsidRDefault="00EF640F" w:rsidP="00C6554A">
      <w:pPr>
        <w:pStyle w:val="Informazionidicontatto"/>
      </w:pPr>
      <w:r>
        <w:t>Valentyn Blaha</w:t>
      </w:r>
      <w:r w:rsidR="00C6554A">
        <w:rPr>
          <w:lang w:bidi="it-IT"/>
        </w:rPr>
        <w:t xml:space="preserve"> | </w:t>
      </w:r>
      <w:r>
        <w:t>Syed Jawad Haider</w:t>
      </w:r>
      <w:r w:rsidR="00C6554A">
        <w:rPr>
          <w:lang w:bidi="it-IT"/>
        </w:rPr>
        <w:br w:type="page"/>
      </w:r>
    </w:p>
    <w:bookmarkStart w:id="0" w:name="_Toc143873898" w:displacedByCustomXml="next"/>
    <w:sdt>
      <w:sdtPr>
        <w:id w:val="-1504501977"/>
        <w:docPartObj>
          <w:docPartGallery w:val="Table of Contents"/>
          <w:docPartUnique/>
        </w:docPartObj>
      </w:sdtPr>
      <w:sdtEndPr>
        <w:rPr>
          <w:rFonts w:asciiTheme="minorHAnsi" w:eastAsiaTheme="minorHAnsi" w:hAnsiTheme="minorHAnsi" w:cstheme="minorBidi"/>
          <w:b/>
          <w:bCs/>
          <w:color w:val="595959" w:themeColor="text1" w:themeTint="A6"/>
          <w:sz w:val="24"/>
        </w:rPr>
      </w:sdtEndPr>
      <w:sdtContent>
        <w:p w14:paraId="3F661DF8" w14:textId="6124930C" w:rsidR="00EF640F" w:rsidRDefault="00EF640F" w:rsidP="00EF640F">
          <w:pPr>
            <w:pStyle w:val="Titolo1"/>
          </w:pPr>
          <w:r>
            <w:t>Sommario</w:t>
          </w:r>
          <w:bookmarkEnd w:id="0"/>
        </w:p>
        <w:p w14:paraId="40FE52CE" w14:textId="156A5528" w:rsidR="00E62DC5" w:rsidRDefault="00EF640F">
          <w:pPr>
            <w:pStyle w:val="Sommario1"/>
            <w:tabs>
              <w:tab w:val="right" w:leader="dot" w:pos="9628"/>
            </w:tabs>
            <w:rPr>
              <w:rFonts w:eastAsiaTheme="minorEastAsia"/>
              <w:noProof/>
              <w:color w:val="auto"/>
              <w:kern w:val="2"/>
              <w:sz w:val="22"/>
              <w:lang w:eastAsia="it-IT"/>
              <w14:ligatures w14:val="standardContextual"/>
            </w:rPr>
          </w:pPr>
          <w:r>
            <w:fldChar w:fldCharType="begin"/>
          </w:r>
          <w:r>
            <w:instrText xml:space="preserve"> TOC \o "1-3" \h \z \u </w:instrText>
          </w:r>
          <w:r>
            <w:fldChar w:fldCharType="separate"/>
          </w:r>
          <w:hyperlink w:anchor="_Toc143873898" w:history="1">
            <w:r w:rsidR="00E62DC5" w:rsidRPr="00F7729F">
              <w:rPr>
                <w:rStyle w:val="Collegamentoipertestuale"/>
                <w:noProof/>
              </w:rPr>
              <w:t>Sommario</w:t>
            </w:r>
            <w:r w:rsidR="00E62DC5">
              <w:rPr>
                <w:noProof/>
                <w:webHidden/>
              </w:rPr>
              <w:tab/>
            </w:r>
            <w:r w:rsidR="00E62DC5">
              <w:rPr>
                <w:noProof/>
                <w:webHidden/>
              </w:rPr>
              <w:fldChar w:fldCharType="begin"/>
            </w:r>
            <w:r w:rsidR="00E62DC5">
              <w:rPr>
                <w:noProof/>
                <w:webHidden/>
              </w:rPr>
              <w:instrText xml:space="preserve"> PAGEREF _Toc143873898 \h </w:instrText>
            </w:r>
            <w:r w:rsidR="00E62DC5">
              <w:rPr>
                <w:noProof/>
                <w:webHidden/>
              </w:rPr>
            </w:r>
            <w:r w:rsidR="00E62DC5">
              <w:rPr>
                <w:noProof/>
                <w:webHidden/>
              </w:rPr>
              <w:fldChar w:fldCharType="separate"/>
            </w:r>
            <w:r w:rsidR="00E62DC5">
              <w:rPr>
                <w:noProof/>
                <w:webHidden/>
              </w:rPr>
              <w:t>1</w:t>
            </w:r>
            <w:r w:rsidR="00E62DC5">
              <w:rPr>
                <w:noProof/>
                <w:webHidden/>
              </w:rPr>
              <w:fldChar w:fldCharType="end"/>
            </w:r>
          </w:hyperlink>
        </w:p>
        <w:p w14:paraId="77BB8E36" w14:textId="2E255284" w:rsidR="00E62DC5" w:rsidRDefault="00E62DC5">
          <w:pPr>
            <w:pStyle w:val="Sommario1"/>
            <w:tabs>
              <w:tab w:val="right" w:leader="dot" w:pos="9628"/>
            </w:tabs>
            <w:rPr>
              <w:rFonts w:eastAsiaTheme="minorEastAsia"/>
              <w:noProof/>
              <w:color w:val="auto"/>
              <w:kern w:val="2"/>
              <w:sz w:val="22"/>
              <w:lang w:eastAsia="it-IT"/>
              <w14:ligatures w14:val="standardContextual"/>
            </w:rPr>
          </w:pPr>
          <w:hyperlink w:anchor="_Toc143873899" w:history="1">
            <w:r w:rsidRPr="00F7729F">
              <w:rPr>
                <w:rStyle w:val="Collegamentoipertestuale"/>
                <w:noProof/>
              </w:rPr>
              <w:t>Introduzione</w:t>
            </w:r>
            <w:r>
              <w:rPr>
                <w:noProof/>
                <w:webHidden/>
              </w:rPr>
              <w:tab/>
            </w:r>
            <w:r>
              <w:rPr>
                <w:noProof/>
                <w:webHidden/>
              </w:rPr>
              <w:fldChar w:fldCharType="begin"/>
            </w:r>
            <w:r>
              <w:rPr>
                <w:noProof/>
                <w:webHidden/>
              </w:rPr>
              <w:instrText xml:space="preserve"> PAGEREF _Toc143873899 \h </w:instrText>
            </w:r>
            <w:r>
              <w:rPr>
                <w:noProof/>
                <w:webHidden/>
              </w:rPr>
            </w:r>
            <w:r>
              <w:rPr>
                <w:noProof/>
                <w:webHidden/>
              </w:rPr>
              <w:fldChar w:fldCharType="separate"/>
            </w:r>
            <w:r>
              <w:rPr>
                <w:noProof/>
                <w:webHidden/>
              </w:rPr>
              <w:t>2</w:t>
            </w:r>
            <w:r>
              <w:rPr>
                <w:noProof/>
                <w:webHidden/>
              </w:rPr>
              <w:fldChar w:fldCharType="end"/>
            </w:r>
          </w:hyperlink>
        </w:p>
        <w:p w14:paraId="714BA49A" w14:textId="407BEDB1" w:rsidR="00E62DC5" w:rsidRDefault="00E62DC5">
          <w:pPr>
            <w:pStyle w:val="Sommario1"/>
            <w:tabs>
              <w:tab w:val="right" w:leader="dot" w:pos="9628"/>
            </w:tabs>
            <w:rPr>
              <w:rFonts w:eastAsiaTheme="minorEastAsia"/>
              <w:noProof/>
              <w:color w:val="auto"/>
              <w:kern w:val="2"/>
              <w:sz w:val="22"/>
              <w:lang w:eastAsia="it-IT"/>
              <w14:ligatures w14:val="standardContextual"/>
            </w:rPr>
          </w:pPr>
          <w:hyperlink w:anchor="_Toc143873900" w:history="1">
            <w:r w:rsidRPr="00F7729F">
              <w:rPr>
                <w:rStyle w:val="Collegamentoipertestuale"/>
                <w:noProof/>
              </w:rPr>
              <w:t>Descrizione del progetto</w:t>
            </w:r>
            <w:r>
              <w:rPr>
                <w:noProof/>
                <w:webHidden/>
              </w:rPr>
              <w:tab/>
            </w:r>
            <w:r>
              <w:rPr>
                <w:noProof/>
                <w:webHidden/>
              </w:rPr>
              <w:fldChar w:fldCharType="begin"/>
            </w:r>
            <w:r>
              <w:rPr>
                <w:noProof/>
                <w:webHidden/>
              </w:rPr>
              <w:instrText xml:space="preserve"> PAGEREF _Toc143873900 \h </w:instrText>
            </w:r>
            <w:r>
              <w:rPr>
                <w:noProof/>
                <w:webHidden/>
              </w:rPr>
            </w:r>
            <w:r>
              <w:rPr>
                <w:noProof/>
                <w:webHidden/>
              </w:rPr>
              <w:fldChar w:fldCharType="separate"/>
            </w:r>
            <w:r>
              <w:rPr>
                <w:noProof/>
                <w:webHidden/>
              </w:rPr>
              <w:t>3</w:t>
            </w:r>
            <w:r>
              <w:rPr>
                <w:noProof/>
                <w:webHidden/>
              </w:rPr>
              <w:fldChar w:fldCharType="end"/>
            </w:r>
          </w:hyperlink>
        </w:p>
        <w:p w14:paraId="7DF692DD" w14:textId="426A9150"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01" w:history="1">
            <w:r w:rsidRPr="00F7729F">
              <w:rPr>
                <w:rStyle w:val="Collegamentoipertestuale"/>
                <w:noProof/>
              </w:rPr>
              <w:t>Use case diagram</w:t>
            </w:r>
            <w:r>
              <w:rPr>
                <w:noProof/>
                <w:webHidden/>
              </w:rPr>
              <w:tab/>
            </w:r>
            <w:r>
              <w:rPr>
                <w:noProof/>
                <w:webHidden/>
              </w:rPr>
              <w:fldChar w:fldCharType="begin"/>
            </w:r>
            <w:r>
              <w:rPr>
                <w:noProof/>
                <w:webHidden/>
              </w:rPr>
              <w:instrText xml:space="preserve"> PAGEREF _Toc143873901 \h </w:instrText>
            </w:r>
            <w:r>
              <w:rPr>
                <w:noProof/>
                <w:webHidden/>
              </w:rPr>
            </w:r>
            <w:r>
              <w:rPr>
                <w:noProof/>
                <w:webHidden/>
              </w:rPr>
              <w:fldChar w:fldCharType="separate"/>
            </w:r>
            <w:r>
              <w:rPr>
                <w:noProof/>
                <w:webHidden/>
              </w:rPr>
              <w:t>3</w:t>
            </w:r>
            <w:r>
              <w:rPr>
                <w:noProof/>
                <w:webHidden/>
              </w:rPr>
              <w:fldChar w:fldCharType="end"/>
            </w:r>
          </w:hyperlink>
        </w:p>
        <w:p w14:paraId="776D3047" w14:textId="22732075"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02" w:history="1">
            <w:r w:rsidRPr="00F7729F">
              <w:rPr>
                <w:rStyle w:val="Collegamentoipertestuale"/>
                <w:noProof/>
              </w:rPr>
              <w:t>Diagramma di classi del database</w:t>
            </w:r>
            <w:r>
              <w:rPr>
                <w:noProof/>
                <w:webHidden/>
              </w:rPr>
              <w:tab/>
            </w:r>
            <w:r>
              <w:rPr>
                <w:noProof/>
                <w:webHidden/>
              </w:rPr>
              <w:fldChar w:fldCharType="begin"/>
            </w:r>
            <w:r>
              <w:rPr>
                <w:noProof/>
                <w:webHidden/>
              </w:rPr>
              <w:instrText xml:space="preserve"> PAGEREF _Toc143873902 \h </w:instrText>
            </w:r>
            <w:r>
              <w:rPr>
                <w:noProof/>
                <w:webHidden/>
              </w:rPr>
            </w:r>
            <w:r>
              <w:rPr>
                <w:noProof/>
                <w:webHidden/>
              </w:rPr>
              <w:fldChar w:fldCharType="separate"/>
            </w:r>
            <w:r>
              <w:rPr>
                <w:noProof/>
                <w:webHidden/>
              </w:rPr>
              <w:t>4</w:t>
            </w:r>
            <w:r>
              <w:rPr>
                <w:noProof/>
                <w:webHidden/>
              </w:rPr>
              <w:fldChar w:fldCharType="end"/>
            </w:r>
          </w:hyperlink>
        </w:p>
        <w:p w14:paraId="32E207B5" w14:textId="5FAB9E8F"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03" w:history="1">
            <w:r w:rsidRPr="00F7729F">
              <w:rPr>
                <w:rStyle w:val="Collegamentoipertestuale"/>
                <w:noProof/>
              </w:rPr>
              <w:t>Activity diagram – sistema del carrello</w:t>
            </w:r>
            <w:r>
              <w:rPr>
                <w:noProof/>
                <w:webHidden/>
              </w:rPr>
              <w:tab/>
            </w:r>
            <w:r>
              <w:rPr>
                <w:noProof/>
                <w:webHidden/>
              </w:rPr>
              <w:fldChar w:fldCharType="begin"/>
            </w:r>
            <w:r>
              <w:rPr>
                <w:noProof/>
                <w:webHidden/>
              </w:rPr>
              <w:instrText xml:space="preserve"> PAGEREF _Toc143873903 \h </w:instrText>
            </w:r>
            <w:r>
              <w:rPr>
                <w:noProof/>
                <w:webHidden/>
              </w:rPr>
            </w:r>
            <w:r>
              <w:rPr>
                <w:noProof/>
                <w:webHidden/>
              </w:rPr>
              <w:fldChar w:fldCharType="separate"/>
            </w:r>
            <w:r>
              <w:rPr>
                <w:noProof/>
                <w:webHidden/>
              </w:rPr>
              <w:t>5</w:t>
            </w:r>
            <w:r>
              <w:rPr>
                <w:noProof/>
                <w:webHidden/>
              </w:rPr>
              <w:fldChar w:fldCharType="end"/>
            </w:r>
          </w:hyperlink>
        </w:p>
        <w:p w14:paraId="244E8498" w14:textId="40827092" w:rsidR="00E62DC5" w:rsidRDefault="00E62DC5">
          <w:pPr>
            <w:pStyle w:val="Sommario1"/>
            <w:tabs>
              <w:tab w:val="right" w:leader="dot" w:pos="9628"/>
            </w:tabs>
            <w:rPr>
              <w:rFonts w:eastAsiaTheme="minorEastAsia"/>
              <w:noProof/>
              <w:color w:val="auto"/>
              <w:kern w:val="2"/>
              <w:sz w:val="22"/>
              <w:lang w:eastAsia="it-IT"/>
              <w14:ligatures w14:val="standardContextual"/>
            </w:rPr>
          </w:pPr>
          <w:hyperlink w:anchor="_Toc143873904" w:history="1">
            <w:r w:rsidRPr="00F7729F">
              <w:rPr>
                <w:rStyle w:val="Collegamentoipertestuale"/>
                <w:noProof/>
              </w:rPr>
              <w:t>Tecnologie usate</w:t>
            </w:r>
            <w:r>
              <w:rPr>
                <w:noProof/>
                <w:webHidden/>
              </w:rPr>
              <w:tab/>
            </w:r>
            <w:r>
              <w:rPr>
                <w:noProof/>
                <w:webHidden/>
              </w:rPr>
              <w:fldChar w:fldCharType="begin"/>
            </w:r>
            <w:r>
              <w:rPr>
                <w:noProof/>
                <w:webHidden/>
              </w:rPr>
              <w:instrText xml:space="preserve"> PAGEREF _Toc143873904 \h </w:instrText>
            </w:r>
            <w:r>
              <w:rPr>
                <w:noProof/>
                <w:webHidden/>
              </w:rPr>
            </w:r>
            <w:r>
              <w:rPr>
                <w:noProof/>
                <w:webHidden/>
              </w:rPr>
              <w:fldChar w:fldCharType="separate"/>
            </w:r>
            <w:r>
              <w:rPr>
                <w:noProof/>
                <w:webHidden/>
              </w:rPr>
              <w:t>5</w:t>
            </w:r>
            <w:r>
              <w:rPr>
                <w:noProof/>
                <w:webHidden/>
              </w:rPr>
              <w:fldChar w:fldCharType="end"/>
            </w:r>
          </w:hyperlink>
        </w:p>
        <w:p w14:paraId="73418CE3" w14:textId="23E92FBD"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05" w:history="1">
            <w:r w:rsidRPr="00F7729F">
              <w:rPr>
                <w:rStyle w:val="Collegamentoipertestuale"/>
                <w:noProof/>
              </w:rPr>
              <w:t>API</w:t>
            </w:r>
            <w:r>
              <w:rPr>
                <w:noProof/>
                <w:webHidden/>
              </w:rPr>
              <w:tab/>
            </w:r>
            <w:r>
              <w:rPr>
                <w:noProof/>
                <w:webHidden/>
              </w:rPr>
              <w:fldChar w:fldCharType="begin"/>
            </w:r>
            <w:r>
              <w:rPr>
                <w:noProof/>
                <w:webHidden/>
              </w:rPr>
              <w:instrText xml:space="preserve"> PAGEREF _Toc143873905 \h </w:instrText>
            </w:r>
            <w:r>
              <w:rPr>
                <w:noProof/>
                <w:webHidden/>
              </w:rPr>
            </w:r>
            <w:r>
              <w:rPr>
                <w:noProof/>
                <w:webHidden/>
              </w:rPr>
              <w:fldChar w:fldCharType="separate"/>
            </w:r>
            <w:r>
              <w:rPr>
                <w:noProof/>
                <w:webHidden/>
              </w:rPr>
              <w:t>5</w:t>
            </w:r>
            <w:r>
              <w:rPr>
                <w:noProof/>
                <w:webHidden/>
              </w:rPr>
              <w:fldChar w:fldCharType="end"/>
            </w:r>
          </w:hyperlink>
        </w:p>
        <w:p w14:paraId="34C6E038" w14:textId="7AA62562"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06" w:history="1">
            <w:r w:rsidRPr="00F7729F">
              <w:rPr>
                <w:rStyle w:val="Collegamentoipertestuale"/>
                <w:noProof/>
              </w:rPr>
              <w:t>Autenticazione</w:t>
            </w:r>
            <w:r>
              <w:rPr>
                <w:noProof/>
                <w:webHidden/>
              </w:rPr>
              <w:tab/>
            </w:r>
            <w:r>
              <w:rPr>
                <w:noProof/>
                <w:webHidden/>
              </w:rPr>
              <w:fldChar w:fldCharType="begin"/>
            </w:r>
            <w:r>
              <w:rPr>
                <w:noProof/>
                <w:webHidden/>
              </w:rPr>
              <w:instrText xml:space="preserve"> PAGEREF _Toc143873906 \h </w:instrText>
            </w:r>
            <w:r>
              <w:rPr>
                <w:noProof/>
                <w:webHidden/>
              </w:rPr>
            </w:r>
            <w:r>
              <w:rPr>
                <w:noProof/>
                <w:webHidden/>
              </w:rPr>
              <w:fldChar w:fldCharType="separate"/>
            </w:r>
            <w:r>
              <w:rPr>
                <w:noProof/>
                <w:webHidden/>
              </w:rPr>
              <w:t>7</w:t>
            </w:r>
            <w:r>
              <w:rPr>
                <w:noProof/>
                <w:webHidden/>
              </w:rPr>
              <w:fldChar w:fldCharType="end"/>
            </w:r>
          </w:hyperlink>
        </w:p>
        <w:p w14:paraId="4C9492A5" w14:textId="20E7115C" w:rsidR="00E62DC5" w:rsidRDefault="00E62DC5">
          <w:pPr>
            <w:pStyle w:val="Sommario1"/>
            <w:tabs>
              <w:tab w:val="right" w:leader="dot" w:pos="9628"/>
            </w:tabs>
            <w:rPr>
              <w:rFonts w:eastAsiaTheme="minorEastAsia"/>
              <w:noProof/>
              <w:color w:val="auto"/>
              <w:kern w:val="2"/>
              <w:sz w:val="22"/>
              <w:lang w:eastAsia="it-IT"/>
              <w14:ligatures w14:val="standardContextual"/>
            </w:rPr>
          </w:pPr>
          <w:hyperlink w:anchor="_Toc143873907" w:history="1">
            <w:r w:rsidRPr="00F7729F">
              <w:rPr>
                <w:rStyle w:val="Collegamentoipertestuale"/>
                <w:noProof/>
              </w:rPr>
              <w:t>Organizzazione logica dell’applicazione</w:t>
            </w:r>
            <w:r>
              <w:rPr>
                <w:noProof/>
                <w:webHidden/>
              </w:rPr>
              <w:tab/>
            </w:r>
            <w:r>
              <w:rPr>
                <w:noProof/>
                <w:webHidden/>
              </w:rPr>
              <w:fldChar w:fldCharType="begin"/>
            </w:r>
            <w:r>
              <w:rPr>
                <w:noProof/>
                <w:webHidden/>
              </w:rPr>
              <w:instrText xml:space="preserve"> PAGEREF _Toc143873907 \h </w:instrText>
            </w:r>
            <w:r>
              <w:rPr>
                <w:noProof/>
                <w:webHidden/>
              </w:rPr>
            </w:r>
            <w:r>
              <w:rPr>
                <w:noProof/>
                <w:webHidden/>
              </w:rPr>
              <w:fldChar w:fldCharType="separate"/>
            </w:r>
            <w:r>
              <w:rPr>
                <w:noProof/>
                <w:webHidden/>
              </w:rPr>
              <w:t>7</w:t>
            </w:r>
            <w:r>
              <w:rPr>
                <w:noProof/>
                <w:webHidden/>
              </w:rPr>
              <w:fldChar w:fldCharType="end"/>
            </w:r>
          </w:hyperlink>
        </w:p>
        <w:p w14:paraId="7ACA96A9" w14:textId="02DE584D" w:rsidR="00E62DC5" w:rsidRDefault="00E62DC5">
          <w:pPr>
            <w:pStyle w:val="Sommario1"/>
            <w:tabs>
              <w:tab w:val="right" w:leader="dot" w:pos="9628"/>
            </w:tabs>
            <w:rPr>
              <w:rFonts w:eastAsiaTheme="minorEastAsia"/>
              <w:noProof/>
              <w:color w:val="auto"/>
              <w:kern w:val="2"/>
              <w:sz w:val="22"/>
              <w:lang w:eastAsia="it-IT"/>
              <w14:ligatures w14:val="standardContextual"/>
            </w:rPr>
          </w:pPr>
          <w:hyperlink w:anchor="_Toc143873908" w:history="1">
            <w:r w:rsidRPr="00F7729F">
              <w:rPr>
                <w:rStyle w:val="Collegamentoipertestuale"/>
                <w:noProof/>
              </w:rPr>
              <w:t>Recommendation system</w:t>
            </w:r>
            <w:r>
              <w:rPr>
                <w:noProof/>
                <w:webHidden/>
              </w:rPr>
              <w:tab/>
            </w:r>
            <w:r>
              <w:rPr>
                <w:noProof/>
                <w:webHidden/>
              </w:rPr>
              <w:fldChar w:fldCharType="begin"/>
            </w:r>
            <w:r>
              <w:rPr>
                <w:noProof/>
                <w:webHidden/>
              </w:rPr>
              <w:instrText xml:space="preserve"> PAGEREF _Toc143873908 \h </w:instrText>
            </w:r>
            <w:r>
              <w:rPr>
                <w:noProof/>
                <w:webHidden/>
              </w:rPr>
            </w:r>
            <w:r>
              <w:rPr>
                <w:noProof/>
                <w:webHidden/>
              </w:rPr>
              <w:fldChar w:fldCharType="separate"/>
            </w:r>
            <w:r>
              <w:rPr>
                <w:noProof/>
                <w:webHidden/>
              </w:rPr>
              <w:t>8</w:t>
            </w:r>
            <w:r>
              <w:rPr>
                <w:noProof/>
                <w:webHidden/>
              </w:rPr>
              <w:fldChar w:fldCharType="end"/>
            </w:r>
          </w:hyperlink>
        </w:p>
        <w:p w14:paraId="4902BF9D" w14:textId="1CA1E1A7" w:rsidR="00E62DC5" w:rsidRDefault="00E62DC5">
          <w:pPr>
            <w:pStyle w:val="Sommario1"/>
            <w:tabs>
              <w:tab w:val="right" w:leader="dot" w:pos="9628"/>
            </w:tabs>
            <w:rPr>
              <w:rFonts w:eastAsiaTheme="minorEastAsia"/>
              <w:noProof/>
              <w:color w:val="auto"/>
              <w:kern w:val="2"/>
              <w:sz w:val="22"/>
              <w:lang w:eastAsia="it-IT"/>
              <w14:ligatures w14:val="standardContextual"/>
            </w:rPr>
          </w:pPr>
          <w:hyperlink w:anchor="_Toc143873909" w:history="1">
            <w:r w:rsidRPr="00F7729F">
              <w:rPr>
                <w:rStyle w:val="Collegamentoipertestuale"/>
                <w:noProof/>
              </w:rPr>
              <w:t>Descrizione dei test effettuati</w:t>
            </w:r>
            <w:r>
              <w:rPr>
                <w:noProof/>
                <w:webHidden/>
              </w:rPr>
              <w:tab/>
            </w:r>
            <w:r>
              <w:rPr>
                <w:noProof/>
                <w:webHidden/>
              </w:rPr>
              <w:fldChar w:fldCharType="begin"/>
            </w:r>
            <w:r>
              <w:rPr>
                <w:noProof/>
                <w:webHidden/>
              </w:rPr>
              <w:instrText xml:space="preserve"> PAGEREF _Toc143873909 \h </w:instrText>
            </w:r>
            <w:r>
              <w:rPr>
                <w:noProof/>
                <w:webHidden/>
              </w:rPr>
            </w:r>
            <w:r>
              <w:rPr>
                <w:noProof/>
                <w:webHidden/>
              </w:rPr>
              <w:fldChar w:fldCharType="separate"/>
            </w:r>
            <w:r>
              <w:rPr>
                <w:noProof/>
                <w:webHidden/>
              </w:rPr>
              <w:t>10</w:t>
            </w:r>
            <w:r>
              <w:rPr>
                <w:noProof/>
                <w:webHidden/>
              </w:rPr>
              <w:fldChar w:fldCharType="end"/>
            </w:r>
          </w:hyperlink>
        </w:p>
        <w:p w14:paraId="097DCB5F" w14:textId="6E549B37"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0" w:history="1">
            <w:r w:rsidRPr="00F7729F">
              <w:rPr>
                <w:rStyle w:val="Collegamentoipertestuale"/>
                <w:noProof/>
              </w:rPr>
              <w:t>Ecommerce Api</w:t>
            </w:r>
            <w:r>
              <w:rPr>
                <w:noProof/>
                <w:webHidden/>
              </w:rPr>
              <w:tab/>
            </w:r>
            <w:r>
              <w:rPr>
                <w:noProof/>
                <w:webHidden/>
              </w:rPr>
              <w:fldChar w:fldCharType="begin"/>
            </w:r>
            <w:r>
              <w:rPr>
                <w:noProof/>
                <w:webHidden/>
              </w:rPr>
              <w:instrText xml:space="preserve"> PAGEREF _Toc143873910 \h </w:instrText>
            </w:r>
            <w:r>
              <w:rPr>
                <w:noProof/>
                <w:webHidden/>
              </w:rPr>
            </w:r>
            <w:r>
              <w:rPr>
                <w:noProof/>
                <w:webHidden/>
              </w:rPr>
              <w:fldChar w:fldCharType="separate"/>
            </w:r>
            <w:r>
              <w:rPr>
                <w:noProof/>
                <w:webHidden/>
              </w:rPr>
              <w:t>10</w:t>
            </w:r>
            <w:r>
              <w:rPr>
                <w:noProof/>
                <w:webHidden/>
              </w:rPr>
              <w:fldChar w:fldCharType="end"/>
            </w:r>
          </w:hyperlink>
        </w:p>
        <w:p w14:paraId="39EFAD1D" w14:textId="525DF288"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1" w:history="1">
            <w:r w:rsidRPr="00F7729F">
              <w:rPr>
                <w:rStyle w:val="Collegamentoipertestuale"/>
                <w:noProof/>
              </w:rPr>
              <w:t>Course Api</w:t>
            </w:r>
            <w:r>
              <w:rPr>
                <w:noProof/>
                <w:webHidden/>
              </w:rPr>
              <w:tab/>
            </w:r>
            <w:r>
              <w:rPr>
                <w:noProof/>
                <w:webHidden/>
              </w:rPr>
              <w:fldChar w:fldCharType="begin"/>
            </w:r>
            <w:r>
              <w:rPr>
                <w:noProof/>
                <w:webHidden/>
              </w:rPr>
              <w:instrText xml:space="preserve"> PAGEREF _Toc143873911 \h </w:instrText>
            </w:r>
            <w:r>
              <w:rPr>
                <w:noProof/>
                <w:webHidden/>
              </w:rPr>
            </w:r>
            <w:r>
              <w:rPr>
                <w:noProof/>
                <w:webHidden/>
              </w:rPr>
              <w:fldChar w:fldCharType="separate"/>
            </w:r>
            <w:r>
              <w:rPr>
                <w:noProof/>
                <w:webHidden/>
              </w:rPr>
              <w:t>11</w:t>
            </w:r>
            <w:r>
              <w:rPr>
                <w:noProof/>
                <w:webHidden/>
              </w:rPr>
              <w:fldChar w:fldCharType="end"/>
            </w:r>
          </w:hyperlink>
        </w:p>
        <w:p w14:paraId="3AD114D1" w14:textId="7A719264" w:rsidR="00E62DC5" w:rsidRDefault="00E62DC5">
          <w:pPr>
            <w:pStyle w:val="Sommario1"/>
            <w:tabs>
              <w:tab w:val="right" w:leader="dot" w:pos="9628"/>
            </w:tabs>
            <w:rPr>
              <w:rFonts w:eastAsiaTheme="minorEastAsia"/>
              <w:noProof/>
              <w:color w:val="auto"/>
              <w:kern w:val="2"/>
              <w:sz w:val="22"/>
              <w:lang w:eastAsia="it-IT"/>
              <w14:ligatures w14:val="standardContextual"/>
            </w:rPr>
          </w:pPr>
          <w:hyperlink w:anchor="_Toc143873912" w:history="1">
            <w:r w:rsidRPr="00F7729F">
              <w:rPr>
                <w:rStyle w:val="Collegamentoipertestuale"/>
                <w:noProof/>
              </w:rPr>
              <w:t>Risultati dell’applicazione</w:t>
            </w:r>
            <w:r>
              <w:rPr>
                <w:noProof/>
                <w:webHidden/>
              </w:rPr>
              <w:tab/>
            </w:r>
            <w:r>
              <w:rPr>
                <w:noProof/>
                <w:webHidden/>
              </w:rPr>
              <w:fldChar w:fldCharType="begin"/>
            </w:r>
            <w:r>
              <w:rPr>
                <w:noProof/>
                <w:webHidden/>
              </w:rPr>
              <w:instrText xml:space="preserve"> PAGEREF _Toc143873912 \h </w:instrText>
            </w:r>
            <w:r>
              <w:rPr>
                <w:noProof/>
                <w:webHidden/>
              </w:rPr>
            </w:r>
            <w:r>
              <w:rPr>
                <w:noProof/>
                <w:webHidden/>
              </w:rPr>
              <w:fldChar w:fldCharType="separate"/>
            </w:r>
            <w:r>
              <w:rPr>
                <w:noProof/>
                <w:webHidden/>
              </w:rPr>
              <w:t>11</w:t>
            </w:r>
            <w:r>
              <w:rPr>
                <w:noProof/>
                <w:webHidden/>
              </w:rPr>
              <w:fldChar w:fldCharType="end"/>
            </w:r>
          </w:hyperlink>
        </w:p>
        <w:p w14:paraId="02186342" w14:textId="05CBDF9B"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3" w:history="1">
            <w:r w:rsidRPr="00F7729F">
              <w:rPr>
                <w:rStyle w:val="Collegamentoipertestuale"/>
                <w:noProof/>
              </w:rPr>
              <w:t>Pagina di login</w:t>
            </w:r>
            <w:r>
              <w:rPr>
                <w:noProof/>
                <w:webHidden/>
              </w:rPr>
              <w:tab/>
            </w:r>
            <w:r>
              <w:rPr>
                <w:noProof/>
                <w:webHidden/>
              </w:rPr>
              <w:fldChar w:fldCharType="begin"/>
            </w:r>
            <w:r>
              <w:rPr>
                <w:noProof/>
                <w:webHidden/>
              </w:rPr>
              <w:instrText xml:space="preserve"> PAGEREF _Toc143873913 \h </w:instrText>
            </w:r>
            <w:r>
              <w:rPr>
                <w:noProof/>
                <w:webHidden/>
              </w:rPr>
            </w:r>
            <w:r>
              <w:rPr>
                <w:noProof/>
                <w:webHidden/>
              </w:rPr>
              <w:fldChar w:fldCharType="separate"/>
            </w:r>
            <w:r>
              <w:rPr>
                <w:noProof/>
                <w:webHidden/>
              </w:rPr>
              <w:t>11</w:t>
            </w:r>
            <w:r>
              <w:rPr>
                <w:noProof/>
                <w:webHidden/>
              </w:rPr>
              <w:fldChar w:fldCharType="end"/>
            </w:r>
          </w:hyperlink>
        </w:p>
        <w:p w14:paraId="7CA47978" w14:textId="3D6EA874"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4" w:history="1">
            <w:r w:rsidRPr="00F7729F">
              <w:rPr>
                <w:rStyle w:val="Collegamentoipertestuale"/>
                <w:noProof/>
              </w:rPr>
              <w:t>Pagine di registrazione</w:t>
            </w:r>
            <w:r>
              <w:rPr>
                <w:noProof/>
                <w:webHidden/>
              </w:rPr>
              <w:tab/>
            </w:r>
            <w:r>
              <w:rPr>
                <w:noProof/>
                <w:webHidden/>
              </w:rPr>
              <w:fldChar w:fldCharType="begin"/>
            </w:r>
            <w:r>
              <w:rPr>
                <w:noProof/>
                <w:webHidden/>
              </w:rPr>
              <w:instrText xml:space="preserve"> PAGEREF _Toc143873914 \h </w:instrText>
            </w:r>
            <w:r>
              <w:rPr>
                <w:noProof/>
                <w:webHidden/>
              </w:rPr>
            </w:r>
            <w:r>
              <w:rPr>
                <w:noProof/>
                <w:webHidden/>
              </w:rPr>
              <w:fldChar w:fldCharType="separate"/>
            </w:r>
            <w:r>
              <w:rPr>
                <w:noProof/>
                <w:webHidden/>
              </w:rPr>
              <w:t>11</w:t>
            </w:r>
            <w:r>
              <w:rPr>
                <w:noProof/>
                <w:webHidden/>
              </w:rPr>
              <w:fldChar w:fldCharType="end"/>
            </w:r>
          </w:hyperlink>
        </w:p>
        <w:p w14:paraId="4CD4EE07" w14:textId="349DEB1A"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5" w:history="1">
            <w:r w:rsidRPr="00F7729F">
              <w:rPr>
                <w:rStyle w:val="Collegamentoipertestuale"/>
                <w:noProof/>
              </w:rPr>
              <w:t>Homepage</w:t>
            </w:r>
            <w:r>
              <w:rPr>
                <w:noProof/>
                <w:webHidden/>
              </w:rPr>
              <w:tab/>
            </w:r>
            <w:r>
              <w:rPr>
                <w:noProof/>
                <w:webHidden/>
              </w:rPr>
              <w:fldChar w:fldCharType="begin"/>
            </w:r>
            <w:r>
              <w:rPr>
                <w:noProof/>
                <w:webHidden/>
              </w:rPr>
              <w:instrText xml:space="preserve"> PAGEREF _Toc143873915 \h </w:instrText>
            </w:r>
            <w:r>
              <w:rPr>
                <w:noProof/>
                <w:webHidden/>
              </w:rPr>
            </w:r>
            <w:r>
              <w:rPr>
                <w:noProof/>
                <w:webHidden/>
              </w:rPr>
              <w:fldChar w:fldCharType="separate"/>
            </w:r>
            <w:r>
              <w:rPr>
                <w:noProof/>
                <w:webHidden/>
              </w:rPr>
              <w:t>12</w:t>
            </w:r>
            <w:r>
              <w:rPr>
                <w:noProof/>
                <w:webHidden/>
              </w:rPr>
              <w:fldChar w:fldCharType="end"/>
            </w:r>
          </w:hyperlink>
        </w:p>
        <w:p w14:paraId="1FBC4FA5" w14:textId="27966D1C"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6" w:history="1">
            <w:r w:rsidRPr="00F7729F">
              <w:rPr>
                <w:rStyle w:val="Collegamentoipertestuale"/>
                <w:noProof/>
              </w:rPr>
              <w:t>Pagina di elenco dei corsi</w:t>
            </w:r>
            <w:r>
              <w:rPr>
                <w:noProof/>
                <w:webHidden/>
              </w:rPr>
              <w:tab/>
            </w:r>
            <w:r>
              <w:rPr>
                <w:noProof/>
                <w:webHidden/>
              </w:rPr>
              <w:fldChar w:fldCharType="begin"/>
            </w:r>
            <w:r>
              <w:rPr>
                <w:noProof/>
                <w:webHidden/>
              </w:rPr>
              <w:instrText xml:space="preserve"> PAGEREF _Toc143873916 \h </w:instrText>
            </w:r>
            <w:r>
              <w:rPr>
                <w:noProof/>
                <w:webHidden/>
              </w:rPr>
            </w:r>
            <w:r>
              <w:rPr>
                <w:noProof/>
                <w:webHidden/>
              </w:rPr>
              <w:fldChar w:fldCharType="separate"/>
            </w:r>
            <w:r>
              <w:rPr>
                <w:noProof/>
                <w:webHidden/>
              </w:rPr>
              <w:t>13</w:t>
            </w:r>
            <w:r>
              <w:rPr>
                <w:noProof/>
                <w:webHidden/>
              </w:rPr>
              <w:fldChar w:fldCharType="end"/>
            </w:r>
          </w:hyperlink>
        </w:p>
        <w:p w14:paraId="16484343" w14:textId="6942F352"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7" w:history="1">
            <w:r w:rsidRPr="00F7729F">
              <w:rPr>
                <w:rStyle w:val="Collegamentoipertestuale"/>
                <w:noProof/>
              </w:rPr>
              <w:t>Dettaglio del corso</w:t>
            </w:r>
            <w:r>
              <w:rPr>
                <w:noProof/>
                <w:webHidden/>
              </w:rPr>
              <w:tab/>
            </w:r>
            <w:r>
              <w:rPr>
                <w:noProof/>
                <w:webHidden/>
              </w:rPr>
              <w:fldChar w:fldCharType="begin"/>
            </w:r>
            <w:r>
              <w:rPr>
                <w:noProof/>
                <w:webHidden/>
              </w:rPr>
              <w:instrText xml:space="preserve"> PAGEREF _Toc143873917 \h </w:instrText>
            </w:r>
            <w:r>
              <w:rPr>
                <w:noProof/>
                <w:webHidden/>
              </w:rPr>
            </w:r>
            <w:r>
              <w:rPr>
                <w:noProof/>
                <w:webHidden/>
              </w:rPr>
              <w:fldChar w:fldCharType="separate"/>
            </w:r>
            <w:r>
              <w:rPr>
                <w:noProof/>
                <w:webHidden/>
              </w:rPr>
              <w:t>14</w:t>
            </w:r>
            <w:r>
              <w:rPr>
                <w:noProof/>
                <w:webHidden/>
              </w:rPr>
              <w:fldChar w:fldCharType="end"/>
            </w:r>
          </w:hyperlink>
        </w:p>
        <w:p w14:paraId="6D491E67" w14:textId="0F22AC25"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8" w:history="1">
            <w:r w:rsidRPr="00F7729F">
              <w:rPr>
                <w:rStyle w:val="Collegamentoipertestuale"/>
                <w:noProof/>
              </w:rPr>
              <w:t>Pagina di elenco dei prodotti</w:t>
            </w:r>
            <w:r>
              <w:rPr>
                <w:noProof/>
                <w:webHidden/>
              </w:rPr>
              <w:tab/>
            </w:r>
            <w:r>
              <w:rPr>
                <w:noProof/>
                <w:webHidden/>
              </w:rPr>
              <w:fldChar w:fldCharType="begin"/>
            </w:r>
            <w:r>
              <w:rPr>
                <w:noProof/>
                <w:webHidden/>
              </w:rPr>
              <w:instrText xml:space="preserve"> PAGEREF _Toc143873918 \h </w:instrText>
            </w:r>
            <w:r>
              <w:rPr>
                <w:noProof/>
                <w:webHidden/>
              </w:rPr>
            </w:r>
            <w:r>
              <w:rPr>
                <w:noProof/>
                <w:webHidden/>
              </w:rPr>
              <w:fldChar w:fldCharType="separate"/>
            </w:r>
            <w:r>
              <w:rPr>
                <w:noProof/>
                <w:webHidden/>
              </w:rPr>
              <w:t>14</w:t>
            </w:r>
            <w:r>
              <w:rPr>
                <w:noProof/>
                <w:webHidden/>
              </w:rPr>
              <w:fldChar w:fldCharType="end"/>
            </w:r>
          </w:hyperlink>
        </w:p>
        <w:p w14:paraId="2920570C" w14:textId="771C8550"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19" w:history="1">
            <w:r w:rsidRPr="00F7729F">
              <w:rPr>
                <w:rStyle w:val="Collegamentoipertestuale"/>
                <w:noProof/>
              </w:rPr>
              <w:t>Pagina del dettaglio di un prodotto</w:t>
            </w:r>
            <w:r>
              <w:rPr>
                <w:noProof/>
                <w:webHidden/>
              </w:rPr>
              <w:tab/>
            </w:r>
            <w:r>
              <w:rPr>
                <w:noProof/>
                <w:webHidden/>
              </w:rPr>
              <w:fldChar w:fldCharType="begin"/>
            </w:r>
            <w:r>
              <w:rPr>
                <w:noProof/>
                <w:webHidden/>
              </w:rPr>
              <w:instrText xml:space="preserve"> PAGEREF _Toc143873919 \h </w:instrText>
            </w:r>
            <w:r>
              <w:rPr>
                <w:noProof/>
                <w:webHidden/>
              </w:rPr>
            </w:r>
            <w:r>
              <w:rPr>
                <w:noProof/>
                <w:webHidden/>
              </w:rPr>
              <w:fldChar w:fldCharType="separate"/>
            </w:r>
            <w:r>
              <w:rPr>
                <w:noProof/>
                <w:webHidden/>
              </w:rPr>
              <w:t>15</w:t>
            </w:r>
            <w:r>
              <w:rPr>
                <w:noProof/>
                <w:webHidden/>
              </w:rPr>
              <w:fldChar w:fldCharType="end"/>
            </w:r>
          </w:hyperlink>
        </w:p>
        <w:p w14:paraId="58B82420" w14:textId="76F81C54" w:rsidR="00E62DC5" w:rsidRDefault="00E62DC5">
          <w:pPr>
            <w:pStyle w:val="Sommario2"/>
            <w:tabs>
              <w:tab w:val="right" w:leader="dot" w:pos="9628"/>
            </w:tabs>
            <w:rPr>
              <w:rFonts w:eastAsiaTheme="minorEastAsia"/>
              <w:noProof/>
              <w:color w:val="auto"/>
              <w:kern w:val="2"/>
              <w:sz w:val="22"/>
              <w:lang w:eastAsia="it-IT"/>
              <w14:ligatures w14:val="standardContextual"/>
            </w:rPr>
          </w:pPr>
          <w:hyperlink w:anchor="_Toc143873920" w:history="1">
            <w:r w:rsidRPr="00F7729F">
              <w:rPr>
                <w:rStyle w:val="Collegamentoipertestuale"/>
                <w:noProof/>
              </w:rPr>
              <w:t>Pagina del carrello e del checkout</w:t>
            </w:r>
            <w:r>
              <w:rPr>
                <w:noProof/>
                <w:webHidden/>
              </w:rPr>
              <w:tab/>
            </w:r>
            <w:r>
              <w:rPr>
                <w:noProof/>
                <w:webHidden/>
              </w:rPr>
              <w:fldChar w:fldCharType="begin"/>
            </w:r>
            <w:r>
              <w:rPr>
                <w:noProof/>
                <w:webHidden/>
              </w:rPr>
              <w:instrText xml:space="preserve"> PAGEREF _Toc143873920 \h </w:instrText>
            </w:r>
            <w:r>
              <w:rPr>
                <w:noProof/>
                <w:webHidden/>
              </w:rPr>
            </w:r>
            <w:r>
              <w:rPr>
                <w:noProof/>
                <w:webHidden/>
              </w:rPr>
              <w:fldChar w:fldCharType="separate"/>
            </w:r>
            <w:r>
              <w:rPr>
                <w:noProof/>
                <w:webHidden/>
              </w:rPr>
              <w:t>15</w:t>
            </w:r>
            <w:r>
              <w:rPr>
                <w:noProof/>
                <w:webHidden/>
              </w:rPr>
              <w:fldChar w:fldCharType="end"/>
            </w:r>
          </w:hyperlink>
        </w:p>
        <w:p w14:paraId="4B9892DA" w14:textId="2B4EC561" w:rsidR="00EF640F" w:rsidRDefault="00EF640F">
          <w:r>
            <w:rPr>
              <w:b/>
              <w:bCs/>
            </w:rPr>
            <w:fldChar w:fldCharType="end"/>
          </w:r>
        </w:p>
      </w:sdtContent>
    </w:sdt>
    <w:p w14:paraId="5DE3723D" w14:textId="3A98FC39" w:rsidR="00EF640F" w:rsidRDefault="00EF640F">
      <w:r>
        <w:br w:type="page"/>
      </w:r>
    </w:p>
    <w:p w14:paraId="1A10F232" w14:textId="00DBBB41" w:rsidR="00000000" w:rsidRDefault="00EF640F" w:rsidP="00EF640F">
      <w:pPr>
        <w:pStyle w:val="Titolo1"/>
      </w:pPr>
      <w:bookmarkStart w:id="1" w:name="_Toc143873899"/>
      <w:r>
        <w:lastRenderedPageBreak/>
        <w:t>Introduzione</w:t>
      </w:r>
      <w:bookmarkEnd w:id="1"/>
    </w:p>
    <w:p w14:paraId="31922408" w14:textId="07444FB5" w:rsidR="00EF640F" w:rsidRDefault="00EF640F" w:rsidP="00EF640F">
      <w:proofErr w:type="spellStart"/>
      <w:r>
        <w:t>FitCourse</w:t>
      </w:r>
      <w:proofErr w:type="spellEnd"/>
      <w:r>
        <w:t xml:space="preserve"> è una piattaforma </w:t>
      </w:r>
      <w:r w:rsidR="002C533B">
        <w:t>e-commerce, adibita anche all’iscrizione ai corsi, che permette a chi si iscrive di fare acquisti di prodotti e iscriversi ai corsi a tema fitness o attività fisica in generale.</w:t>
      </w:r>
    </w:p>
    <w:p w14:paraId="7C7B27D5" w14:textId="6A2E2585" w:rsidR="002C533B" w:rsidRDefault="002C533B" w:rsidP="00EF640F">
      <w:r>
        <w:t>Il sito ammette tre tipologie di utenti (oltre agli amministratori):</w:t>
      </w:r>
    </w:p>
    <w:p w14:paraId="4AF9EBA8" w14:textId="11BB91BB" w:rsidR="002C533B" w:rsidRDefault="002C533B" w:rsidP="002C533B">
      <w:pPr>
        <w:pStyle w:val="Paragrafoelenco"/>
        <w:numPr>
          <w:ilvl w:val="0"/>
          <w:numId w:val="16"/>
        </w:numPr>
      </w:pPr>
      <w:r>
        <w:t>Anonimi</w:t>
      </w:r>
    </w:p>
    <w:p w14:paraId="1A05D7F0" w14:textId="61C43763" w:rsidR="002C533B" w:rsidRDefault="002C533B" w:rsidP="002C533B">
      <w:pPr>
        <w:pStyle w:val="Paragrafoelenco"/>
        <w:numPr>
          <w:ilvl w:val="0"/>
          <w:numId w:val="16"/>
        </w:numPr>
      </w:pPr>
      <w:r>
        <w:t>Clienti</w:t>
      </w:r>
    </w:p>
    <w:p w14:paraId="3B1A78C6" w14:textId="5D1A24EE" w:rsidR="002C533B" w:rsidRDefault="002C533B" w:rsidP="002C533B">
      <w:pPr>
        <w:pStyle w:val="Paragrafoelenco"/>
        <w:numPr>
          <w:ilvl w:val="0"/>
          <w:numId w:val="16"/>
        </w:numPr>
      </w:pPr>
      <w:r>
        <w:t>Istruttori</w:t>
      </w:r>
    </w:p>
    <w:p w14:paraId="5FE991AC" w14:textId="42B2AA87" w:rsidR="002C533B" w:rsidRDefault="002C533B" w:rsidP="002C533B">
      <w:r>
        <w:t>Le funzionalità di cui può usufruire ogni categoria sono espresse in quanto segue:</w:t>
      </w:r>
    </w:p>
    <w:p w14:paraId="423D1D79" w14:textId="77777777" w:rsidR="002C533B" w:rsidRPr="002C533B" w:rsidRDefault="002C533B" w:rsidP="002C533B">
      <w:pPr>
        <w:numPr>
          <w:ilvl w:val="0"/>
          <w:numId w:val="17"/>
        </w:numPr>
      </w:pPr>
      <w:r w:rsidRPr="002C533B">
        <w:t>Gli utenti anonimi possono navigare il sito e visualizzare i corsi e i prodotti disponibili, ma senza la possibilità di acquistarli (cosa per cui è necessaria la registrazione)</w:t>
      </w:r>
    </w:p>
    <w:p w14:paraId="3DA09308" w14:textId="77777777" w:rsidR="002C533B" w:rsidRPr="002C533B" w:rsidRDefault="002C533B" w:rsidP="002C533B">
      <w:pPr>
        <w:numPr>
          <w:ilvl w:val="0"/>
          <w:numId w:val="17"/>
        </w:numPr>
      </w:pPr>
      <w:r w:rsidRPr="002C533B">
        <w:t>Gli utenti possono registrarsi come clienti o come allenatori</w:t>
      </w:r>
    </w:p>
    <w:p w14:paraId="54357F35" w14:textId="77777777" w:rsidR="002C533B" w:rsidRPr="002C533B" w:rsidRDefault="002C533B" w:rsidP="002C533B">
      <w:pPr>
        <w:numPr>
          <w:ilvl w:val="0"/>
          <w:numId w:val="17"/>
        </w:numPr>
      </w:pPr>
      <w:r w:rsidRPr="002C533B">
        <w:t>Sia i clienti che gli allenatori (registrati) possono visualizzare e acquistare corsi o prodotti</w:t>
      </w:r>
    </w:p>
    <w:p w14:paraId="235E0446" w14:textId="77777777" w:rsidR="002C533B" w:rsidRPr="002C533B" w:rsidRDefault="002C533B" w:rsidP="002C533B">
      <w:pPr>
        <w:numPr>
          <w:ilvl w:val="0"/>
          <w:numId w:val="17"/>
        </w:numPr>
      </w:pPr>
      <w:r w:rsidRPr="002C533B">
        <w:t>Ogni utente registrato da cliente o da allenatore può iscriversi ad un corso e acquistare prodotti a cui può rilasciare una recensione (con punteggio)</w:t>
      </w:r>
    </w:p>
    <w:p w14:paraId="68D6BA1C" w14:textId="77777777" w:rsidR="002C533B" w:rsidRPr="002C533B" w:rsidRDefault="002C533B" w:rsidP="002C533B">
      <w:pPr>
        <w:numPr>
          <w:ilvl w:val="0"/>
          <w:numId w:val="17"/>
        </w:numPr>
      </w:pPr>
      <w:r w:rsidRPr="002C533B">
        <w:t>Ogni utente che acquista i prodotti ha la possibilità di inserirli in un carrello per poter effettuare l’acquisto di più prodotti in una sola volta</w:t>
      </w:r>
    </w:p>
    <w:p w14:paraId="10AEA55B" w14:textId="77777777" w:rsidR="002C533B" w:rsidRPr="002C533B" w:rsidRDefault="002C533B" w:rsidP="002C533B">
      <w:pPr>
        <w:numPr>
          <w:ilvl w:val="0"/>
          <w:numId w:val="17"/>
        </w:numPr>
      </w:pPr>
      <w:r w:rsidRPr="002C533B">
        <w:t>Ogni utente registrato da allenatore deve specificare uno o più campi di competenza e la palestra in cui lavora, inoltre può creare corsi (aderenti ad uno dei sui campi) che dovranno essere approvati dall’amministratore del sito.</w:t>
      </w:r>
    </w:p>
    <w:p w14:paraId="170A5E17" w14:textId="77777777" w:rsidR="002C533B" w:rsidRPr="002C533B" w:rsidRDefault="002C533B" w:rsidP="002C533B">
      <w:pPr>
        <w:numPr>
          <w:ilvl w:val="0"/>
          <w:numId w:val="17"/>
        </w:numPr>
      </w:pPr>
      <w:r w:rsidRPr="002C533B">
        <w:t>Ogni corso avrà un prezzo mensile, un determinato calendario con giorni e orari settimanali e un numero massimo di iscritti</w:t>
      </w:r>
    </w:p>
    <w:p w14:paraId="03C85D85" w14:textId="7E401148" w:rsidR="002C533B" w:rsidRPr="002C533B" w:rsidRDefault="002C533B" w:rsidP="002C533B">
      <w:pPr>
        <w:numPr>
          <w:ilvl w:val="0"/>
          <w:numId w:val="17"/>
        </w:numPr>
      </w:pPr>
      <w:r w:rsidRPr="002C533B">
        <w:t xml:space="preserve">Quando un utente si iscrive ad un corso, un sistema </w:t>
      </w:r>
      <w:r>
        <w:t>avvisa</w:t>
      </w:r>
      <w:r w:rsidRPr="002C533B">
        <w:t xml:space="preserve"> il cliente nel caso in cui gli orari del corso a cui si vuole iscrivere si sovrappongono con gli orari di uno o più corsi a cui è già iscritto, dandogli la possibilità di proseguire con l’iscrizione o annullarla</w:t>
      </w:r>
    </w:p>
    <w:p w14:paraId="38B85D88" w14:textId="501837BE" w:rsidR="002C533B" w:rsidRPr="002C533B" w:rsidRDefault="002C533B" w:rsidP="002C533B">
      <w:pPr>
        <w:numPr>
          <w:ilvl w:val="0"/>
          <w:numId w:val="17"/>
        </w:numPr>
      </w:pPr>
      <w:r w:rsidRPr="002C533B">
        <w:t xml:space="preserve">L’amministratore del sito, oltre ai massimi poteri, </w:t>
      </w:r>
      <w:r>
        <w:t>ha</w:t>
      </w:r>
      <w:r w:rsidRPr="002C533B">
        <w:t xml:space="preserve"> anche la possibilità di aggiungere i prodotti che </w:t>
      </w:r>
      <w:r>
        <w:t>possono</w:t>
      </w:r>
      <w:r w:rsidRPr="002C533B">
        <w:t xml:space="preserve"> essere acquistati dagli utenti registrati</w:t>
      </w:r>
    </w:p>
    <w:p w14:paraId="247CC31A" w14:textId="490E100F" w:rsidR="0004363D" w:rsidRDefault="002C533B" w:rsidP="0004363D">
      <w:pPr>
        <w:numPr>
          <w:ilvl w:val="0"/>
          <w:numId w:val="17"/>
        </w:numPr>
      </w:pPr>
      <w:r w:rsidRPr="002C533B">
        <w:t xml:space="preserve">Il sistema </w:t>
      </w:r>
      <w:r w:rsidR="0004363D">
        <w:t>è</w:t>
      </w:r>
      <w:r w:rsidRPr="002C533B">
        <w:t xml:space="preserve"> dotato di un meccanismo di ricerca che permetta di selezionare i prodotti in base a diverse caratteristiche (prezzo, categoria e caratteristiche offerte, ...) e di un </w:t>
      </w:r>
      <w:proofErr w:type="spellStart"/>
      <w:r w:rsidRPr="002C533B">
        <w:t>recommendation</w:t>
      </w:r>
      <w:proofErr w:type="spellEnd"/>
      <w:r w:rsidRPr="002C533B">
        <w:t xml:space="preserve"> </w:t>
      </w:r>
      <w:r>
        <w:t xml:space="preserve">system </w:t>
      </w:r>
      <w:r w:rsidRPr="002C533B">
        <w:t xml:space="preserve">basato </w:t>
      </w:r>
      <w:r w:rsidR="0004363D" w:rsidRPr="002C533B">
        <w:t>su</w:t>
      </w:r>
      <w:r w:rsidR="0004363D">
        <w:t xml:space="preserve">lle </w:t>
      </w:r>
      <w:r w:rsidR="0004363D" w:rsidRPr="002C533B">
        <w:t>recensioni</w:t>
      </w:r>
      <w:r w:rsidRPr="002C533B">
        <w:t>, in base alla similarità del profilo degli acquisti dell’acquirente</w:t>
      </w:r>
    </w:p>
    <w:p w14:paraId="5C04C377" w14:textId="6B0A5127" w:rsidR="0004363D" w:rsidRDefault="0004363D" w:rsidP="0004363D">
      <w:pPr>
        <w:pStyle w:val="Titolo1"/>
      </w:pPr>
      <w:bookmarkStart w:id="2" w:name="_Toc143873900"/>
      <w:r>
        <w:lastRenderedPageBreak/>
        <w:t>Descrizione del progetto</w:t>
      </w:r>
      <w:bookmarkEnd w:id="2"/>
    </w:p>
    <w:p w14:paraId="151B3D81" w14:textId="61B7C6CC" w:rsidR="00CD2C67" w:rsidRPr="00CD2C67" w:rsidRDefault="00CD2C67" w:rsidP="00CD2C67">
      <w:pPr>
        <w:pStyle w:val="Titolo2"/>
      </w:pPr>
      <w:bookmarkStart w:id="3" w:name="_Toc143873901"/>
      <w:r>
        <w:t>Use case diagram</w:t>
      </w:r>
      <w:bookmarkEnd w:id="3"/>
    </w:p>
    <w:p w14:paraId="55125D72" w14:textId="2B147DAC" w:rsidR="0004363D" w:rsidRPr="0004363D" w:rsidRDefault="0004363D" w:rsidP="0004363D">
      <w:r>
        <w:t xml:space="preserve">Qui sotto è riportato il diagramma use case che </w:t>
      </w:r>
      <w:r w:rsidR="00CD2C67">
        <w:t>riassume</w:t>
      </w:r>
      <w:r>
        <w:t xml:space="preserve"> le funzionalità primarie e secondarie di cui dispon</w:t>
      </w:r>
      <w:r w:rsidR="00CD2C67">
        <w:t>gono gli utenti del sito</w:t>
      </w:r>
      <w:r>
        <w:rPr>
          <w:noProof/>
        </w:rPr>
        <w:drawing>
          <wp:inline distT="0" distB="0" distL="0" distR="0" wp14:anchorId="764CD9B8" wp14:editId="374B52F9">
            <wp:extent cx="5303915" cy="4165037"/>
            <wp:effectExtent l="0" t="0" r="0" b="6985"/>
            <wp:docPr id="16255967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96703"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3915" cy="4165037"/>
                    </a:xfrm>
                    <a:prstGeom prst="rect">
                      <a:avLst/>
                    </a:prstGeom>
                  </pic:spPr>
                </pic:pic>
              </a:graphicData>
            </a:graphic>
          </wp:inline>
        </w:drawing>
      </w:r>
    </w:p>
    <w:p w14:paraId="791FE2DA" w14:textId="517F409A" w:rsidR="002C533B" w:rsidRDefault="004E64BC" w:rsidP="00CD2C67">
      <w:pPr>
        <w:pStyle w:val="Titolo2"/>
      </w:pPr>
      <w:bookmarkStart w:id="4" w:name="_Toc143873902"/>
      <w:r>
        <w:lastRenderedPageBreak/>
        <w:t xml:space="preserve">Diagramma </w:t>
      </w:r>
      <w:r w:rsidR="00350E19">
        <w:t>di</w:t>
      </w:r>
      <w:r>
        <w:t xml:space="preserve"> classi del database</w:t>
      </w:r>
      <w:bookmarkEnd w:id="4"/>
    </w:p>
    <w:p w14:paraId="4FF464EF" w14:textId="07D89B64" w:rsidR="004E64BC" w:rsidRDefault="004E64BC" w:rsidP="004E64BC">
      <w:r>
        <w:t>Qui sotto è riportato il diagramma di classi dello schema del database utilizzato dall’applicazione</w:t>
      </w:r>
      <w:r>
        <w:rPr>
          <w:noProof/>
        </w:rPr>
        <w:drawing>
          <wp:inline distT="0" distB="0" distL="0" distR="0" wp14:anchorId="039DFD1C" wp14:editId="61521EF1">
            <wp:extent cx="5274310" cy="7676515"/>
            <wp:effectExtent l="0" t="0" r="2540" b="635"/>
            <wp:docPr id="295812887"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2887" name="Elemento grafico 295812887"/>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74310" cy="7676515"/>
                    </a:xfrm>
                    <a:prstGeom prst="rect">
                      <a:avLst/>
                    </a:prstGeom>
                  </pic:spPr>
                </pic:pic>
              </a:graphicData>
            </a:graphic>
          </wp:inline>
        </w:drawing>
      </w:r>
    </w:p>
    <w:p w14:paraId="00EEE93D" w14:textId="5AEB16DA" w:rsidR="004E64BC" w:rsidRDefault="004E64BC" w:rsidP="004E64BC">
      <w:r>
        <w:t xml:space="preserve">NOTA: il diagramma non include parti del database istanziate automaticamente da Django </w:t>
      </w:r>
      <w:r w:rsidR="00350E19">
        <w:t>che sono necessarie al funzionamento delle parti incluse di default nel framework</w:t>
      </w:r>
    </w:p>
    <w:p w14:paraId="47AC8268" w14:textId="32644B65" w:rsidR="00350E19" w:rsidRDefault="00350E19" w:rsidP="00350E19">
      <w:pPr>
        <w:pStyle w:val="Titolo2"/>
      </w:pPr>
      <w:bookmarkStart w:id="5" w:name="_Toc143873903"/>
      <w:r>
        <w:lastRenderedPageBreak/>
        <w:t>Activity diagram – sistema del carre</w:t>
      </w:r>
      <w:r w:rsidR="00E62DC5">
        <w:t>ll</w:t>
      </w:r>
      <w:r>
        <w:t>o</w:t>
      </w:r>
      <w:bookmarkEnd w:id="5"/>
    </w:p>
    <w:p w14:paraId="227F4FF8" w14:textId="763E9091" w:rsidR="00350E19" w:rsidRDefault="00350E19" w:rsidP="00350E19">
      <w:r>
        <w:t xml:space="preserve">In questo diagramma viene illustrato il funzionamento del sistema del carrello. Nel nostro il termine “carrello” è riferito anche ad un ordine effettuato su più prodotti acquistati in una sola volta (possibilmente anche con diverse quantità) e che sono presenti nello storico degli acquisti dell’utente. Lo storico è necessario per il corretto funzionamento del </w:t>
      </w:r>
      <w:proofErr w:type="spellStart"/>
      <w:r>
        <w:t>recommendation</w:t>
      </w:r>
      <w:proofErr w:type="spellEnd"/>
      <w:r>
        <w:t xml:space="preserve"> system. Lo storico è accessibile all’utente tramite l’API ma non è stata realizzata un’interfaccia client che permetta di visualizzarlo.</w:t>
      </w:r>
    </w:p>
    <w:p w14:paraId="30541933" w14:textId="2CA3447A" w:rsidR="00350E19" w:rsidRDefault="00350E19" w:rsidP="00350E19">
      <w:pPr>
        <w:jc w:val="center"/>
      </w:pPr>
      <w:r>
        <w:rPr>
          <w:noProof/>
        </w:rPr>
        <w:drawing>
          <wp:inline distT="0" distB="0" distL="0" distR="0" wp14:anchorId="0E86BEEF" wp14:editId="1D46A61B">
            <wp:extent cx="4069080" cy="5780288"/>
            <wp:effectExtent l="0" t="0" r="0" b="0"/>
            <wp:docPr id="1301954489"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4489" name="Elemento grafico 1301954489"/>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082334" cy="5799116"/>
                    </a:xfrm>
                    <a:prstGeom prst="rect">
                      <a:avLst/>
                    </a:prstGeom>
                  </pic:spPr>
                </pic:pic>
              </a:graphicData>
            </a:graphic>
          </wp:inline>
        </w:drawing>
      </w:r>
    </w:p>
    <w:p w14:paraId="146B7C8C" w14:textId="68BA45E1" w:rsidR="00350E19" w:rsidRDefault="00350E19" w:rsidP="00350E19">
      <w:pPr>
        <w:pStyle w:val="Titolo1"/>
      </w:pPr>
      <w:bookmarkStart w:id="6" w:name="_Toc143873904"/>
      <w:r>
        <w:t>Tecnologie usate</w:t>
      </w:r>
      <w:bookmarkEnd w:id="6"/>
    </w:p>
    <w:p w14:paraId="0D5659CC" w14:textId="02D52EBB" w:rsidR="0070296B" w:rsidRPr="0070296B" w:rsidRDefault="0070296B" w:rsidP="0070296B">
      <w:pPr>
        <w:pStyle w:val="Titolo2"/>
      </w:pPr>
      <w:bookmarkStart w:id="7" w:name="_Toc143873905"/>
      <w:r>
        <w:t>API</w:t>
      </w:r>
      <w:bookmarkEnd w:id="7"/>
    </w:p>
    <w:p w14:paraId="3D236638" w14:textId="77777777" w:rsidR="0070296B" w:rsidRPr="0070296B" w:rsidRDefault="0070296B" w:rsidP="0070296B">
      <w:r w:rsidRPr="0070296B">
        <w:t>L’applicazione è divisa in due macrosistemi che sono indipendenti l’uno dall’altro:</w:t>
      </w:r>
    </w:p>
    <w:p w14:paraId="1215381B" w14:textId="77777777" w:rsidR="0070296B" w:rsidRPr="0070296B" w:rsidRDefault="0070296B" w:rsidP="0070296B">
      <w:pPr>
        <w:numPr>
          <w:ilvl w:val="0"/>
          <w:numId w:val="18"/>
        </w:numPr>
      </w:pPr>
      <w:proofErr w:type="spellStart"/>
      <w:r w:rsidRPr="0070296B">
        <w:lastRenderedPageBreak/>
        <w:t>Backend</w:t>
      </w:r>
      <w:proofErr w:type="spellEnd"/>
      <w:r w:rsidRPr="0070296B">
        <w:t>: parte del sistema che agisce sul server ed è controllata utilizzando il framework Django, scritta in linguaggio Python</w:t>
      </w:r>
    </w:p>
    <w:p w14:paraId="53161B68" w14:textId="77777777" w:rsidR="0070296B" w:rsidRPr="0070296B" w:rsidRDefault="0070296B" w:rsidP="0070296B">
      <w:pPr>
        <w:numPr>
          <w:ilvl w:val="0"/>
          <w:numId w:val="18"/>
        </w:numPr>
      </w:pPr>
      <w:proofErr w:type="spellStart"/>
      <w:r w:rsidRPr="0070296B">
        <w:t>Frontend</w:t>
      </w:r>
      <w:proofErr w:type="spellEnd"/>
      <w:r w:rsidRPr="0070296B">
        <w:t xml:space="preserve">: parte che viene presentata all’utente, ossia l’applicazione web vera e propria con cui egli interagisce, realizzata principalmente tramite la libreria React.js e scritta in </w:t>
      </w:r>
      <w:proofErr w:type="spellStart"/>
      <w:r w:rsidRPr="0070296B">
        <w:t>Javascript</w:t>
      </w:r>
      <w:proofErr w:type="spellEnd"/>
      <w:r w:rsidRPr="0070296B">
        <w:t xml:space="preserve"> (nella forma JSX)</w:t>
      </w:r>
    </w:p>
    <w:p w14:paraId="12263615" w14:textId="78769A86" w:rsidR="0070296B" w:rsidRPr="0070296B" w:rsidRDefault="0070296B" w:rsidP="0070296B">
      <w:r w:rsidRPr="0070296B">
        <w:t>Questi due sistemi, che rappresentano rispettivamente il server e il client, interagiscono tra di loro tramite chiamate asincrone ai metodi più comuni del protocollo http (GET, POST, PUT, DELETE) da parte del client verso il server, in un modello architetturale chiamato REST (</w:t>
      </w:r>
      <w:proofErr w:type="spellStart"/>
      <w:r w:rsidRPr="0070296B">
        <w:t>R</w:t>
      </w:r>
      <w:r>
        <w:t>e</w:t>
      </w:r>
      <w:r w:rsidRPr="0070296B">
        <w:t>presentational</w:t>
      </w:r>
      <w:proofErr w:type="spellEnd"/>
      <w:r w:rsidRPr="0070296B">
        <w:t xml:space="preserve"> State Transfer) e tramite un</w:t>
      </w:r>
      <w:r>
        <w:t>’</w:t>
      </w:r>
      <w:r w:rsidRPr="0070296B">
        <w:t>interfaccia definita come API (Application Programming Interface)</w:t>
      </w:r>
    </w:p>
    <w:p w14:paraId="5EF57A2D" w14:textId="77777777" w:rsidR="0070296B" w:rsidRPr="0070296B" w:rsidRDefault="0070296B" w:rsidP="0070296B">
      <w:pPr>
        <w:jc w:val="center"/>
      </w:pPr>
      <w:r w:rsidRPr="0070296B">
        <w:drawing>
          <wp:inline distT="0" distB="0" distL="0" distR="0" wp14:anchorId="35B6E7DE" wp14:editId="081FF636">
            <wp:extent cx="4946322" cy="3002280"/>
            <wp:effectExtent l="0" t="0" r="6985" b="7620"/>
            <wp:docPr id="53133822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38224" name="Immagine 5313382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5298" cy="3007728"/>
                    </a:xfrm>
                    <a:prstGeom prst="rect">
                      <a:avLst/>
                    </a:prstGeom>
                  </pic:spPr>
                </pic:pic>
              </a:graphicData>
            </a:graphic>
          </wp:inline>
        </w:drawing>
      </w:r>
    </w:p>
    <w:p w14:paraId="0A5CF32F" w14:textId="77777777" w:rsidR="0070296B" w:rsidRPr="0070296B" w:rsidRDefault="0070296B" w:rsidP="0070296B">
      <w:r w:rsidRPr="0070296B">
        <w:t>Questo tipo di architettura permette di avere un’applicazione che può presentarsi in modo diverso all’utente a seconda del dispositivo utilizzato e di avere anche client completamente diversi dalle tipiche pagine web che possono usufruire delle risorse messe a disposizione dal server, purché concordino sull’interfaccia.</w:t>
      </w:r>
    </w:p>
    <w:p w14:paraId="2AE9F598" w14:textId="77777777" w:rsidR="0070296B" w:rsidRPr="0070296B" w:rsidRDefault="0070296B" w:rsidP="0070296B">
      <w:r w:rsidRPr="0070296B">
        <w:t>Le applicazioni REST interagiscono tramite metodi del protocollo HTTP tipicamente con questa convenzione (nel nostro caso risorsa e collezione sono equivalenti):</w:t>
      </w:r>
    </w:p>
    <w:tbl>
      <w:tblPr>
        <w:tblStyle w:val="Grigliatabella"/>
        <w:tblW w:w="0" w:type="auto"/>
        <w:tblLook w:val="04A0" w:firstRow="1" w:lastRow="0" w:firstColumn="1" w:lastColumn="0" w:noHBand="0" w:noVBand="1"/>
      </w:tblPr>
      <w:tblGrid>
        <w:gridCol w:w="3326"/>
        <w:gridCol w:w="1694"/>
        <w:gridCol w:w="1592"/>
        <w:gridCol w:w="1494"/>
        <w:gridCol w:w="1522"/>
      </w:tblGrid>
      <w:tr w:rsidR="0070296B" w:rsidRPr="0070296B" w14:paraId="71CDC429" w14:textId="77777777" w:rsidTr="006A72D9">
        <w:tc>
          <w:tcPr>
            <w:tcW w:w="1925" w:type="dxa"/>
            <w:vMerge w:val="restart"/>
            <w:vAlign w:val="center"/>
          </w:tcPr>
          <w:p w14:paraId="6C7F7F70" w14:textId="77777777" w:rsidR="0070296B" w:rsidRPr="0070296B" w:rsidRDefault="0070296B" w:rsidP="0070296B">
            <w:pPr>
              <w:spacing w:before="120" w:after="200" w:line="264" w:lineRule="auto"/>
            </w:pPr>
            <w:r w:rsidRPr="0070296B">
              <w:t>URL</w:t>
            </w:r>
          </w:p>
        </w:tc>
        <w:tc>
          <w:tcPr>
            <w:tcW w:w="7703" w:type="dxa"/>
            <w:gridSpan w:val="4"/>
          </w:tcPr>
          <w:p w14:paraId="7248E6DE" w14:textId="77777777" w:rsidR="0070296B" w:rsidRPr="0070296B" w:rsidRDefault="0070296B" w:rsidP="0070296B">
            <w:pPr>
              <w:spacing w:before="120" w:after="200" w:line="264" w:lineRule="auto"/>
            </w:pPr>
            <w:r w:rsidRPr="0070296B">
              <w:t>Metodi</w:t>
            </w:r>
          </w:p>
        </w:tc>
      </w:tr>
      <w:tr w:rsidR="0070296B" w:rsidRPr="0070296B" w14:paraId="5DF00BD0" w14:textId="77777777" w:rsidTr="006A72D9">
        <w:tc>
          <w:tcPr>
            <w:tcW w:w="1925" w:type="dxa"/>
            <w:vMerge/>
          </w:tcPr>
          <w:p w14:paraId="7DEB6049" w14:textId="77777777" w:rsidR="0070296B" w:rsidRPr="0070296B" w:rsidRDefault="0070296B" w:rsidP="0070296B">
            <w:pPr>
              <w:spacing w:before="120" w:after="200" w:line="264" w:lineRule="auto"/>
            </w:pPr>
          </w:p>
        </w:tc>
        <w:tc>
          <w:tcPr>
            <w:tcW w:w="1925" w:type="dxa"/>
          </w:tcPr>
          <w:p w14:paraId="49D9D96A" w14:textId="77777777" w:rsidR="0070296B" w:rsidRPr="0070296B" w:rsidRDefault="0070296B" w:rsidP="0070296B">
            <w:pPr>
              <w:spacing w:before="120" w:after="200" w:line="264" w:lineRule="auto"/>
            </w:pPr>
            <w:r w:rsidRPr="0070296B">
              <w:t>GET</w:t>
            </w:r>
          </w:p>
        </w:tc>
        <w:tc>
          <w:tcPr>
            <w:tcW w:w="1926" w:type="dxa"/>
          </w:tcPr>
          <w:p w14:paraId="45768BF4" w14:textId="77777777" w:rsidR="0070296B" w:rsidRPr="0070296B" w:rsidRDefault="0070296B" w:rsidP="0070296B">
            <w:pPr>
              <w:spacing w:before="120" w:after="200" w:line="264" w:lineRule="auto"/>
            </w:pPr>
            <w:r w:rsidRPr="0070296B">
              <w:t>PUT</w:t>
            </w:r>
          </w:p>
        </w:tc>
        <w:tc>
          <w:tcPr>
            <w:tcW w:w="1926" w:type="dxa"/>
          </w:tcPr>
          <w:p w14:paraId="6FE3DE50" w14:textId="77777777" w:rsidR="0070296B" w:rsidRPr="0070296B" w:rsidRDefault="0070296B" w:rsidP="0070296B">
            <w:pPr>
              <w:spacing w:before="120" w:after="200" w:line="264" w:lineRule="auto"/>
            </w:pPr>
            <w:r w:rsidRPr="0070296B">
              <w:t>POST</w:t>
            </w:r>
          </w:p>
        </w:tc>
        <w:tc>
          <w:tcPr>
            <w:tcW w:w="1926" w:type="dxa"/>
          </w:tcPr>
          <w:p w14:paraId="13D498A1" w14:textId="77777777" w:rsidR="0070296B" w:rsidRPr="0070296B" w:rsidRDefault="0070296B" w:rsidP="0070296B">
            <w:pPr>
              <w:spacing w:before="120" w:after="200" w:line="264" w:lineRule="auto"/>
            </w:pPr>
            <w:r w:rsidRPr="0070296B">
              <w:t>DELETE</w:t>
            </w:r>
          </w:p>
        </w:tc>
      </w:tr>
      <w:tr w:rsidR="0070296B" w:rsidRPr="0070296B" w14:paraId="7726630E" w14:textId="77777777" w:rsidTr="006A72D9">
        <w:tc>
          <w:tcPr>
            <w:tcW w:w="1925" w:type="dxa"/>
          </w:tcPr>
          <w:p w14:paraId="5D0214A9" w14:textId="77777777" w:rsidR="0070296B" w:rsidRPr="0070296B" w:rsidRDefault="0070296B" w:rsidP="0070296B">
            <w:pPr>
              <w:spacing w:before="120" w:after="200" w:line="264" w:lineRule="auto"/>
            </w:pPr>
            <w:r w:rsidRPr="0070296B">
              <w:t>http://fitcourse/api/risorsa</w:t>
            </w:r>
          </w:p>
        </w:tc>
        <w:tc>
          <w:tcPr>
            <w:tcW w:w="1925" w:type="dxa"/>
          </w:tcPr>
          <w:p w14:paraId="33DF7907" w14:textId="77777777" w:rsidR="0070296B" w:rsidRPr="0070296B" w:rsidRDefault="0070296B" w:rsidP="0070296B">
            <w:pPr>
              <w:spacing w:before="120" w:after="200" w:line="264" w:lineRule="auto"/>
            </w:pPr>
            <w:r w:rsidRPr="0070296B">
              <w:rPr>
                <w:b/>
                <w:bCs/>
              </w:rPr>
              <w:t>Restituisce</w:t>
            </w:r>
            <w:r w:rsidRPr="0070296B">
              <w:t xml:space="preserve"> una collezione di elementi</w:t>
            </w:r>
          </w:p>
        </w:tc>
        <w:tc>
          <w:tcPr>
            <w:tcW w:w="1926" w:type="dxa"/>
            <w:shd w:val="clear" w:color="auto" w:fill="FFD5D5"/>
          </w:tcPr>
          <w:p w14:paraId="1F32CF05" w14:textId="77777777" w:rsidR="0070296B" w:rsidRPr="0070296B" w:rsidRDefault="0070296B" w:rsidP="0070296B">
            <w:pPr>
              <w:spacing w:before="120" w:after="200" w:line="264" w:lineRule="auto"/>
            </w:pPr>
            <w:r w:rsidRPr="0070296B">
              <w:rPr>
                <w:b/>
                <w:bCs/>
              </w:rPr>
              <w:t>Sostituisce</w:t>
            </w:r>
            <w:r w:rsidRPr="0070296B">
              <w:t xml:space="preserve"> un’intera collezione con un’altra</w:t>
            </w:r>
          </w:p>
        </w:tc>
        <w:tc>
          <w:tcPr>
            <w:tcW w:w="1926" w:type="dxa"/>
          </w:tcPr>
          <w:p w14:paraId="7B3CC59C" w14:textId="77777777" w:rsidR="0070296B" w:rsidRPr="0070296B" w:rsidRDefault="0070296B" w:rsidP="0070296B">
            <w:pPr>
              <w:spacing w:before="120" w:after="200" w:line="264" w:lineRule="auto"/>
            </w:pPr>
            <w:r w:rsidRPr="0070296B">
              <w:rPr>
                <w:b/>
                <w:bCs/>
              </w:rPr>
              <w:t>Crea</w:t>
            </w:r>
            <w:r w:rsidRPr="0070296B">
              <w:t xml:space="preserve"> un nuovo elemento </w:t>
            </w:r>
            <w:r w:rsidRPr="0070296B">
              <w:lastRenderedPageBreak/>
              <w:t>nella collezione</w:t>
            </w:r>
          </w:p>
        </w:tc>
        <w:tc>
          <w:tcPr>
            <w:tcW w:w="1926" w:type="dxa"/>
            <w:shd w:val="clear" w:color="auto" w:fill="FFD5D5"/>
          </w:tcPr>
          <w:p w14:paraId="6575E6DC" w14:textId="77777777" w:rsidR="0070296B" w:rsidRPr="0070296B" w:rsidRDefault="0070296B" w:rsidP="0070296B">
            <w:pPr>
              <w:spacing w:before="120" w:after="200" w:line="264" w:lineRule="auto"/>
            </w:pPr>
            <w:r w:rsidRPr="0070296B">
              <w:rPr>
                <w:b/>
                <w:bCs/>
              </w:rPr>
              <w:lastRenderedPageBreak/>
              <w:t>Elimina</w:t>
            </w:r>
            <w:r w:rsidRPr="0070296B">
              <w:t xml:space="preserve"> l’intera collezione</w:t>
            </w:r>
          </w:p>
        </w:tc>
      </w:tr>
      <w:tr w:rsidR="0070296B" w:rsidRPr="0070296B" w14:paraId="320F5BC1" w14:textId="77777777" w:rsidTr="006A72D9">
        <w:tc>
          <w:tcPr>
            <w:tcW w:w="1925" w:type="dxa"/>
          </w:tcPr>
          <w:p w14:paraId="16B307D3" w14:textId="77777777" w:rsidR="0070296B" w:rsidRPr="0070296B" w:rsidRDefault="0070296B" w:rsidP="0070296B">
            <w:pPr>
              <w:spacing w:before="120" w:after="200" w:line="264" w:lineRule="auto"/>
            </w:pPr>
            <w:r w:rsidRPr="0070296B">
              <w:t>http://fitcourse/api/risorsa/id</w:t>
            </w:r>
          </w:p>
        </w:tc>
        <w:tc>
          <w:tcPr>
            <w:tcW w:w="1925" w:type="dxa"/>
          </w:tcPr>
          <w:p w14:paraId="6D3FE751" w14:textId="77777777" w:rsidR="0070296B" w:rsidRPr="0070296B" w:rsidRDefault="0070296B" w:rsidP="0070296B">
            <w:pPr>
              <w:spacing w:before="120" w:after="200" w:line="264" w:lineRule="auto"/>
            </w:pPr>
            <w:r w:rsidRPr="0070296B">
              <w:t>Restituisce l’elemento della collezione tramite identificativo</w:t>
            </w:r>
          </w:p>
        </w:tc>
        <w:tc>
          <w:tcPr>
            <w:tcW w:w="1926" w:type="dxa"/>
          </w:tcPr>
          <w:p w14:paraId="4799FB12" w14:textId="77777777" w:rsidR="0070296B" w:rsidRPr="0070296B" w:rsidRDefault="0070296B" w:rsidP="0070296B">
            <w:pPr>
              <w:spacing w:before="120" w:after="200" w:line="264" w:lineRule="auto"/>
            </w:pPr>
            <w:r w:rsidRPr="0070296B">
              <w:t>Sostituisce (o aggiorna) l’elemento indirizzato</w:t>
            </w:r>
          </w:p>
        </w:tc>
        <w:tc>
          <w:tcPr>
            <w:tcW w:w="1926" w:type="dxa"/>
            <w:shd w:val="clear" w:color="auto" w:fill="FFD5D5"/>
          </w:tcPr>
          <w:p w14:paraId="7941CA10" w14:textId="77777777" w:rsidR="0070296B" w:rsidRPr="0070296B" w:rsidRDefault="0070296B" w:rsidP="0070296B">
            <w:pPr>
              <w:spacing w:before="120" w:after="200" w:line="264" w:lineRule="auto"/>
            </w:pPr>
            <w:r w:rsidRPr="0070296B">
              <w:t>Tratta l’elemento come una collezione e crea un elemento</w:t>
            </w:r>
          </w:p>
        </w:tc>
        <w:tc>
          <w:tcPr>
            <w:tcW w:w="1926" w:type="dxa"/>
          </w:tcPr>
          <w:p w14:paraId="6BF1B08F" w14:textId="77777777" w:rsidR="0070296B" w:rsidRPr="0070296B" w:rsidRDefault="0070296B" w:rsidP="0070296B">
            <w:pPr>
              <w:spacing w:before="120" w:after="200" w:line="264" w:lineRule="auto"/>
            </w:pPr>
            <w:r w:rsidRPr="0070296B">
              <w:t>Elimina l’elemento indirizzato dalla collezione</w:t>
            </w:r>
          </w:p>
        </w:tc>
      </w:tr>
    </w:tbl>
    <w:p w14:paraId="123FD40E" w14:textId="77777777" w:rsidR="0070296B" w:rsidRPr="0070296B" w:rsidRDefault="0070296B" w:rsidP="0070296B">
      <w:r w:rsidRPr="0070296B">
        <w:t>Nel nostro caso le possibilità con sfondo rosso nella tabella non sono state utilizzate (e tipicamente non vengono utilizzate).</w:t>
      </w:r>
    </w:p>
    <w:p w14:paraId="1F4353C0" w14:textId="19903592" w:rsidR="00350E19" w:rsidRDefault="0070296B" w:rsidP="0070296B">
      <w:pPr>
        <w:pStyle w:val="Titolo2"/>
      </w:pPr>
      <w:bookmarkStart w:id="8" w:name="_Toc143873906"/>
      <w:r>
        <w:t>Autenticazione</w:t>
      </w:r>
      <w:bookmarkEnd w:id="8"/>
    </w:p>
    <w:p w14:paraId="0A851955" w14:textId="77777777" w:rsidR="0070296B" w:rsidRPr="0070296B" w:rsidRDefault="0070296B" w:rsidP="0070296B">
      <w:r w:rsidRPr="0070296B">
        <w:t>Per l’autenticazione abbiamo deciso di usare la tecnologia JWT (</w:t>
      </w:r>
      <w:proofErr w:type="spellStart"/>
      <w:r w:rsidRPr="0070296B">
        <w:t>Javascript</w:t>
      </w:r>
      <w:proofErr w:type="spellEnd"/>
      <w:r w:rsidRPr="0070296B">
        <w:t xml:space="preserve"> Web Token). Questo è un tipo di autenticazione token-</w:t>
      </w:r>
      <w:proofErr w:type="spellStart"/>
      <w:r w:rsidRPr="0070296B">
        <w:t>based</w:t>
      </w:r>
      <w:proofErr w:type="spellEnd"/>
      <w:r w:rsidRPr="0070296B">
        <w:t>. A differenza del token di Django un token JWT non viene salvato sul server, ma solo lato client. Il token viene generato dal server al momento del login da parte dell’utente con l’indirizzo e-mail e password corretta. Le informazioni dell’utente vengono cifrate tramite una chiave univoca (contenuta nelle impostazioni del progetto, nel file settings.py) e spedite al client dentro il token. Il token è composto da tre parti:</w:t>
      </w:r>
    </w:p>
    <w:p w14:paraId="2F299577" w14:textId="77777777" w:rsidR="0070296B" w:rsidRPr="0070296B" w:rsidRDefault="0070296B" w:rsidP="0070296B">
      <w:pPr>
        <w:numPr>
          <w:ilvl w:val="0"/>
          <w:numId w:val="19"/>
        </w:numPr>
      </w:pPr>
      <w:proofErr w:type="spellStart"/>
      <w:r w:rsidRPr="0070296B">
        <w:t>Header</w:t>
      </w:r>
      <w:proofErr w:type="spellEnd"/>
      <w:r w:rsidRPr="0070296B">
        <w:t>: contiene il metodo di cifratura e informazioni sul sottotipo di token</w:t>
      </w:r>
    </w:p>
    <w:p w14:paraId="6957C9EC" w14:textId="77777777" w:rsidR="0070296B" w:rsidRPr="0070296B" w:rsidRDefault="0070296B" w:rsidP="0070296B">
      <w:pPr>
        <w:numPr>
          <w:ilvl w:val="0"/>
          <w:numId w:val="19"/>
        </w:numPr>
      </w:pPr>
      <w:r w:rsidRPr="0070296B">
        <w:t>Payload: contiene le informazioni dell’utente (nome, e-mail, ecc..) insieme alla data e orario di emissione e di scadenza del token. Questa parte del token è personalizzabile da parte dello sviluppatore</w:t>
      </w:r>
    </w:p>
    <w:p w14:paraId="2EDA656B" w14:textId="4A1D92BA" w:rsidR="0070296B" w:rsidRDefault="0070296B" w:rsidP="0070296B">
      <w:pPr>
        <w:numPr>
          <w:ilvl w:val="0"/>
          <w:numId w:val="19"/>
        </w:numPr>
      </w:pPr>
      <w:r w:rsidRPr="0070296B">
        <w:t>Signature: firma di verifica del token (HMAC)</w:t>
      </w:r>
    </w:p>
    <w:p w14:paraId="6A619B5B" w14:textId="61503DDD" w:rsidR="003E5DBA" w:rsidRDefault="003E5DBA" w:rsidP="003E5DBA">
      <w:pPr>
        <w:pStyle w:val="Titolo1"/>
      </w:pPr>
      <w:bookmarkStart w:id="9" w:name="_Toc143873907"/>
      <w:r>
        <w:t>Organizzazione logica dell’applicazione</w:t>
      </w:r>
      <w:bookmarkEnd w:id="9"/>
    </w:p>
    <w:p w14:paraId="4CB4046D" w14:textId="77777777" w:rsidR="003E5DBA" w:rsidRPr="003E5DBA" w:rsidRDefault="003E5DBA" w:rsidP="003E5DBA">
      <w:r w:rsidRPr="003E5DBA">
        <w:t>Abbiamo deciso di suddividere il sistema in 3 app che gestiscono il sito secondo quanto segue:</w:t>
      </w:r>
    </w:p>
    <w:p w14:paraId="311AA9E2" w14:textId="77777777" w:rsidR="003E5DBA" w:rsidRPr="003E5DBA" w:rsidRDefault="003E5DBA" w:rsidP="003E5DBA">
      <w:r w:rsidRPr="003E5DBA">
        <w:lastRenderedPageBreak/>
        <w:drawing>
          <wp:inline distT="0" distB="0" distL="0" distR="0" wp14:anchorId="3AA02269" wp14:editId="38596334">
            <wp:extent cx="5166360" cy="5577840"/>
            <wp:effectExtent l="0" t="0" r="15240" b="3810"/>
            <wp:docPr id="1315440517" name="Diagram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6F4063C" w14:textId="77777777" w:rsidR="003E5DBA" w:rsidRPr="003E5DBA" w:rsidRDefault="003E5DBA" w:rsidP="003E5DBA">
      <w:r w:rsidRPr="003E5DBA">
        <w:t xml:space="preserve">Abbiamo deciso di non utilizzare il modello di default fornito da Django ma crearne uno ereditato dalla classe base </w:t>
      </w:r>
      <w:proofErr w:type="spellStart"/>
      <w:r w:rsidRPr="003E5DBA">
        <w:t>AbstractUser</w:t>
      </w:r>
      <w:proofErr w:type="spellEnd"/>
      <w:r w:rsidRPr="003E5DBA">
        <w:t>. Questo ci ha permesso di aggiungere campi personalizzati per il controllo del tipo di utente, caricamento dell’immagine del profilo e impostazione dell’indirizzo email invece del campo “username” come identificativo univoco per l’utente, che effettuerà il login tramite e-mail e password.</w:t>
      </w:r>
    </w:p>
    <w:p w14:paraId="7A606376" w14:textId="12A47AD0" w:rsidR="003E5DBA" w:rsidRDefault="003E5DBA" w:rsidP="003E5DBA">
      <w:pPr>
        <w:pStyle w:val="Titolo1"/>
      </w:pPr>
      <w:bookmarkStart w:id="10" w:name="_Toc143873908"/>
      <w:proofErr w:type="spellStart"/>
      <w:r>
        <w:t>Recommendation</w:t>
      </w:r>
      <w:proofErr w:type="spellEnd"/>
      <w:r>
        <w:t xml:space="preserve"> system</w:t>
      </w:r>
      <w:bookmarkEnd w:id="10"/>
    </w:p>
    <w:p w14:paraId="424072A9" w14:textId="77777777" w:rsidR="003E5DBA" w:rsidRPr="003E5DBA" w:rsidRDefault="003E5DBA" w:rsidP="003E5DBA">
      <w:r w:rsidRPr="003E5DBA">
        <w:t xml:space="preserve">Abbiamo scelto di adottare </w:t>
      </w:r>
      <w:proofErr w:type="spellStart"/>
      <w:r w:rsidRPr="003E5DBA">
        <w:t>recommendation</w:t>
      </w:r>
      <w:proofErr w:type="spellEnd"/>
      <w:r w:rsidRPr="003E5DBA">
        <w:t xml:space="preserve"> system con user-</w:t>
      </w:r>
      <w:proofErr w:type="spellStart"/>
      <w:r w:rsidRPr="003E5DBA">
        <w:t>based</w:t>
      </w:r>
      <w:proofErr w:type="spellEnd"/>
      <w:r w:rsidRPr="003E5DBA">
        <w:t xml:space="preserve"> collaborative filtering. Il metodo dello user-</w:t>
      </w:r>
      <w:proofErr w:type="spellStart"/>
      <w:r w:rsidRPr="003E5DBA">
        <w:t>based</w:t>
      </w:r>
      <w:proofErr w:type="spellEnd"/>
      <w:r w:rsidRPr="003E5DBA">
        <w:t xml:space="preserve"> collaborative filtering è stato da noi ritenuto più adatto al nostro caso, in quanto il nostro sistema è fondato sulle recensioni dei prodotti da parte degli utenti. Da queste recensioni è possibile ricavare dei punteggi di correlazione tra i prodotti.</w:t>
      </w:r>
    </w:p>
    <w:p w14:paraId="3D7B89BF" w14:textId="77777777" w:rsidR="003E5DBA" w:rsidRPr="003E5DBA" w:rsidRDefault="003E5DBA" w:rsidP="003E5DBA">
      <w:r w:rsidRPr="003E5DBA">
        <w:t>Si parte dalle recensioni dei prodotti date dagli utenti:</w:t>
      </w:r>
    </w:p>
    <w:tbl>
      <w:tblPr>
        <w:tblStyle w:val="Grigliatabella"/>
        <w:tblW w:w="0" w:type="auto"/>
        <w:tblLook w:val="04A0" w:firstRow="1" w:lastRow="0" w:firstColumn="1" w:lastColumn="0" w:noHBand="0" w:noVBand="1"/>
      </w:tblPr>
      <w:tblGrid>
        <w:gridCol w:w="1544"/>
        <w:gridCol w:w="1461"/>
        <w:gridCol w:w="1461"/>
        <w:gridCol w:w="1461"/>
        <w:gridCol w:w="1461"/>
        <w:gridCol w:w="1120"/>
        <w:gridCol w:w="1120"/>
      </w:tblGrid>
      <w:tr w:rsidR="003E5DBA" w:rsidRPr="003E5DBA" w14:paraId="16E9ED8D" w14:textId="77777777" w:rsidTr="006A72D9">
        <w:tc>
          <w:tcPr>
            <w:tcW w:w="1544" w:type="dxa"/>
          </w:tcPr>
          <w:p w14:paraId="476041BF" w14:textId="77777777" w:rsidR="003E5DBA" w:rsidRPr="003E5DBA" w:rsidRDefault="003E5DBA" w:rsidP="003E5DBA">
            <w:pPr>
              <w:spacing w:before="120" w:after="200" w:line="264" w:lineRule="auto"/>
            </w:pPr>
          </w:p>
        </w:tc>
        <w:tc>
          <w:tcPr>
            <w:tcW w:w="1461" w:type="dxa"/>
          </w:tcPr>
          <w:p w14:paraId="52C722AA" w14:textId="77777777" w:rsidR="003E5DBA" w:rsidRPr="003E5DBA" w:rsidRDefault="003E5DBA" w:rsidP="003E5DBA">
            <w:pPr>
              <w:spacing w:before="120" w:after="200" w:line="264" w:lineRule="auto"/>
            </w:pPr>
            <w:r w:rsidRPr="003E5DBA">
              <w:t>Utente1</w:t>
            </w:r>
          </w:p>
        </w:tc>
        <w:tc>
          <w:tcPr>
            <w:tcW w:w="1461" w:type="dxa"/>
          </w:tcPr>
          <w:p w14:paraId="3C89AB46" w14:textId="77777777" w:rsidR="003E5DBA" w:rsidRPr="003E5DBA" w:rsidRDefault="003E5DBA" w:rsidP="003E5DBA">
            <w:pPr>
              <w:spacing w:before="120" w:after="200" w:line="264" w:lineRule="auto"/>
            </w:pPr>
            <w:r w:rsidRPr="003E5DBA">
              <w:t>Utente2</w:t>
            </w:r>
          </w:p>
        </w:tc>
        <w:tc>
          <w:tcPr>
            <w:tcW w:w="1461" w:type="dxa"/>
          </w:tcPr>
          <w:p w14:paraId="087C7C44" w14:textId="77777777" w:rsidR="003E5DBA" w:rsidRPr="003E5DBA" w:rsidRDefault="003E5DBA" w:rsidP="003E5DBA">
            <w:pPr>
              <w:spacing w:before="120" w:after="200" w:line="264" w:lineRule="auto"/>
            </w:pPr>
            <w:r w:rsidRPr="003E5DBA">
              <w:t>Utente3</w:t>
            </w:r>
          </w:p>
        </w:tc>
        <w:tc>
          <w:tcPr>
            <w:tcW w:w="1461" w:type="dxa"/>
          </w:tcPr>
          <w:p w14:paraId="2AB7FC65" w14:textId="77777777" w:rsidR="003E5DBA" w:rsidRPr="003E5DBA" w:rsidRDefault="003E5DBA" w:rsidP="003E5DBA">
            <w:pPr>
              <w:spacing w:before="120" w:after="200" w:line="264" w:lineRule="auto"/>
            </w:pPr>
            <w:r w:rsidRPr="003E5DBA">
              <w:t>Utente4</w:t>
            </w:r>
          </w:p>
        </w:tc>
        <w:tc>
          <w:tcPr>
            <w:tcW w:w="1120" w:type="dxa"/>
          </w:tcPr>
          <w:p w14:paraId="6F5A714D" w14:textId="77777777" w:rsidR="003E5DBA" w:rsidRPr="003E5DBA" w:rsidRDefault="003E5DBA" w:rsidP="003E5DBA">
            <w:pPr>
              <w:spacing w:before="120" w:after="200" w:line="264" w:lineRule="auto"/>
            </w:pPr>
            <w:r w:rsidRPr="003E5DBA">
              <w:t>Utente5</w:t>
            </w:r>
          </w:p>
        </w:tc>
        <w:tc>
          <w:tcPr>
            <w:tcW w:w="1120" w:type="dxa"/>
          </w:tcPr>
          <w:p w14:paraId="7BB9832A" w14:textId="77777777" w:rsidR="003E5DBA" w:rsidRPr="003E5DBA" w:rsidRDefault="003E5DBA" w:rsidP="003E5DBA">
            <w:pPr>
              <w:spacing w:before="120" w:after="200" w:line="264" w:lineRule="auto"/>
            </w:pPr>
            <w:r w:rsidRPr="003E5DBA">
              <w:t>Utente6</w:t>
            </w:r>
          </w:p>
        </w:tc>
      </w:tr>
      <w:tr w:rsidR="003E5DBA" w:rsidRPr="003E5DBA" w14:paraId="140047A4" w14:textId="77777777" w:rsidTr="006A72D9">
        <w:tc>
          <w:tcPr>
            <w:tcW w:w="1544" w:type="dxa"/>
          </w:tcPr>
          <w:p w14:paraId="274B077A" w14:textId="77777777" w:rsidR="003E5DBA" w:rsidRPr="003E5DBA" w:rsidRDefault="003E5DBA" w:rsidP="003E5DBA">
            <w:pPr>
              <w:spacing w:before="120" w:after="200" w:line="264" w:lineRule="auto"/>
            </w:pPr>
            <w:r w:rsidRPr="003E5DBA">
              <w:t>Prodotto1</w:t>
            </w:r>
          </w:p>
        </w:tc>
        <w:tc>
          <w:tcPr>
            <w:tcW w:w="1461" w:type="dxa"/>
          </w:tcPr>
          <w:p w14:paraId="046A9137" w14:textId="77777777" w:rsidR="003E5DBA" w:rsidRPr="003E5DBA" w:rsidRDefault="003E5DBA" w:rsidP="003E5DBA">
            <w:pPr>
              <w:spacing w:before="120" w:after="200" w:line="264" w:lineRule="auto"/>
            </w:pPr>
            <w:r w:rsidRPr="003E5DBA">
              <w:t>-</w:t>
            </w:r>
          </w:p>
        </w:tc>
        <w:tc>
          <w:tcPr>
            <w:tcW w:w="1461" w:type="dxa"/>
          </w:tcPr>
          <w:p w14:paraId="07519FCF" w14:textId="77777777" w:rsidR="003E5DBA" w:rsidRPr="003E5DBA" w:rsidRDefault="003E5DBA" w:rsidP="003E5DBA">
            <w:pPr>
              <w:spacing w:before="120" w:after="200" w:line="264" w:lineRule="auto"/>
            </w:pPr>
            <w:r w:rsidRPr="003E5DBA">
              <w:t>3</w:t>
            </w:r>
          </w:p>
        </w:tc>
        <w:tc>
          <w:tcPr>
            <w:tcW w:w="1461" w:type="dxa"/>
          </w:tcPr>
          <w:p w14:paraId="616C7DD9" w14:textId="77777777" w:rsidR="003E5DBA" w:rsidRPr="003E5DBA" w:rsidRDefault="003E5DBA" w:rsidP="003E5DBA">
            <w:pPr>
              <w:spacing w:before="120" w:after="200" w:line="264" w:lineRule="auto"/>
            </w:pPr>
            <w:r w:rsidRPr="003E5DBA">
              <w:t>-</w:t>
            </w:r>
          </w:p>
        </w:tc>
        <w:tc>
          <w:tcPr>
            <w:tcW w:w="1461" w:type="dxa"/>
          </w:tcPr>
          <w:p w14:paraId="1A24C9C6" w14:textId="77777777" w:rsidR="003E5DBA" w:rsidRPr="003E5DBA" w:rsidRDefault="003E5DBA" w:rsidP="003E5DBA">
            <w:pPr>
              <w:spacing w:before="120" w:after="200" w:line="264" w:lineRule="auto"/>
            </w:pPr>
            <w:r w:rsidRPr="003E5DBA">
              <w:t>7</w:t>
            </w:r>
          </w:p>
        </w:tc>
        <w:tc>
          <w:tcPr>
            <w:tcW w:w="1120" w:type="dxa"/>
          </w:tcPr>
          <w:p w14:paraId="105D5F8A" w14:textId="77777777" w:rsidR="003E5DBA" w:rsidRPr="003E5DBA" w:rsidRDefault="003E5DBA" w:rsidP="003E5DBA">
            <w:pPr>
              <w:spacing w:before="120" w:after="200" w:line="264" w:lineRule="auto"/>
            </w:pPr>
            <w:r w:rsidRPr="003E5DBA">
              <w:t>8</w:t>
            </w:r>
          </w:p>
        </w:tc>
        <w:tc>
          <w:tcPr>
            <w:tcW w:w="1120" w:type="dxa"/>
          </w:tcPr>
          <w:p w14:paraId="6926E3DB" w14:textId="77777777" w:rsidR="003E5DBA" w:rsidRPr="003E5DBA" w:rsidRDefault="003E5DBA" w:rsidP="003E5DBA">
            <w:pPr>
              <w:spacing w:before="120" w:after="200" w:line="264" w:lineRule="auto"/>
            </w:pPr>
            <w:r w:rsidRPr="003E5DBA">
              <w:t>-</w:t>
            </w:r>
          </w:p>
        </w:tc>
      </w:tr>
      <w:tr w:rsidR="003E5DBA" w:rsidRPr="003E5DBA" w14:paraId="293D01FC" w14:textId="77777777" w:rsidTr="006A72D9">
        <w:tc>
          <w:tcPr>
            <w:tcW w:w="1544" w:type="dxa"/>
          </w:tcPr>
          <w:p w14:paraId="69C91473" w14:textId="77777777" w:rsidR="003E5DBA" w:rsidRPr="003E5DBA" w:rsidRDefault="003E5DBA" w:rsidP="003E5DBA">
            <w:pPr>
              <w:spacing w:before="120" w:after="200" w:line="264" w:lineRule="auto"/>
            </w:pPr>
            <w:r w:rsidRPr="003E5DBA">
              <w:t>Prodotto2</w:t>
            </w:r>
          </w:p>
        </w:tc>
        <w:tc>
          <w:tcPr>
            <w:tcW w:w="1461" w:type="dxa"/>
          </w:tcPr>
          <w:p w14:paraId="6222709E" w14:textId="77777777" w:rsidR="003E5DBA" w:rsidRPr="003E5DBA" w:rsidRDefault="003E5DBA" w:rsidP="003E5DBA">
            <w:pPr>
              <w:spacing w:before="120" w:after="200" w:line="264" w:lineRule="auto"/>
            </w:pPr>
            <w:r w:rsidRPr="003E5DBA">
              <w:t>1</w:t>
            </w:r>
          </w:p>
        </w:tc>
        <w:tc>
          <w:tcPr>
            <w:tcW w:w="1461" w:type="dxa"/>
          </w:tcPr>
          <w:p w14:paraId="5E474C5E" w14:textId="77777777" w:rsidR="003E5DBA" w:rsidRPr="003E5DBA" w:rsidRDefault="003E5DBA" w:rsidP="003E5DBA">
            <w:pPr>
              <w:spacing w:before="120" w:after="200" w:line="264" w:lineRule="auto"/>
            </w:pPr>
            <w:r w:rsidRPr="003E5DBA">
              <w:t>-</w:t>
            </w:r>
          </w:p>
        </w:tc>
        <w:tc>
          <w:tcPr>
            <w:tcW w:w="1461" w:type="dxa"/>
          </w:tcPr>
          <w:p w14:paraId="70498C5C" w14:textId="77777777" w:rsidR="003E5DBA" w:rsidRPr="003E5DBA" w:rsidRDefault="003E5DBA" w:rsidP="003E5DBA">
            <w:pPr>
              <w:spacing w:before="120" w:after="200" w:line="264" w:lineRule="auto"/>
            </w:pPr>
            <w:r w:rsidRPr="003E5DBA">
              <w:t>-</w:t>
            </w:r>
          </w:p>
        </w:tc>
        <w:tc>
          <w:tcPr>
            <w:tcW w:w="1461" w:type="dxa"/>
          </w:tcPr>
          <w:p w14:paraId="509A99EF" w14:textId="77777777" w:rsidR="003E5DBA" w:rsidRPr="003E5DBA" w:rsidRDefault="003E5DBA" w:rsidP="003E5DBA">
            <w:pPr>
              <w:spacing w:before="120" w:after="200" w:line="264" w:lineRule="auto"/>
            </w:pPr>
            <w:r w:rsidRPr="003E5DBA">
              <w:t>3</w:t>
            </w:r>
          </w:p>
        </w:tc>
        <w:tc>
          <w:tcPr>
            <w:tcW w:w="1120" w:type="dxa"/>
          </w:tcPr>
          <w:p w14:paraId="5610510C" w14:textId="77777777" w:rsidR="003E5DBA" w:rsidRPr="003E5DBA" w:rsidRDefault="003E5DBA" w:rsidP="003E5DBA">
            <w:pPr>
              <w:spacing w:before="120" w:after="200" w:line="264" w:lineRule="auto"/>
            </w:pPr>
            <w:r w:rsidRPr="003E5DBA">
              <w:t>4</w:t>
            </w:r>
          </w:p>
        </w:tc>
        <w:tc>
          <w:tcPr>
            <w:tcW w:w="1120" w:type="dxa"/>
          </w:tcPr>
          <w:p w14:paraId="4B02106D" w14:textId="77777777" w:rsidR="003E5DBA" w:rsidRPr="003E5DBA" w:rsidRDefault="003E5DBA" w:rsidP="003E5DBA">
            <w:pPr>
              <w:spacing w:before="120" w:after="200" w:line="264" w:lineRule="auto"/>
            </w:pPr>
            <w:r w:rsidRPr="003E5DBA">
              <w:t>-</w:t>
            </w:r>
          </w:p>
        </w:tc>
      </w:tr>
      <w:tr w:rsidR="003E5DBA" w:rsidRPr="003E5DBA" w14:paraId="6F3485FD" w14:textId="77777777" w:rsidTr="006A72D9">
        <w:tc>
          <w:tcPr>
            <w:tcW w:w="1544" w:type="dxa"/>
          </w:tcPr>
          <w:p w14:paraId="2481F8F7" w14:textId="77777777" w:rsidR="003E5DBA" w:rsidRPr="003E5DBA" w:rsidRDefault="003E5DBA" w:rsidP="003E5DBA">
            <w:pPr>
              <w:spacing w:before="120" w:after="200" w:line="264" w:lineRule="auto"/>
            </w:pPr>
            <w:r w:rsidRPr="003E5DBA">
              <w:t>Prodotto3</w:t>
            </w:r>
          </w:p>
        </w:tc>
        <w:tc>
          <w:tcPr>
            <w:tcW w:w="1461" w:type="dxa"/>
          </w:tcPr>
          <w:p w14:paraId="2938DC18" w14:textId="77777777" w:rsidR="003E5DBA" w:rsidRPr="003E5DBA" w:rsidRDefault="003E5DBA" w:rsidP="003E5DBA">
            <w:pPr>
              <w:spacing w:before="120" w:after="200" w:line="264" w:lineRule="auto"/>
            </w:pPr>
            <w:r w:rsidRPr="003E5DBA">
              <w:t>9</w:t>
            </w:r>
          </w:p>
        </w:tc>
        <w:tc>
          <w:tcPr>
            <w:tcW w:w="1461" w:type="dxa"/>
          </w:tcPr>
          <w:p w14:paraId="05605FB0" w14:textId="77777777" w:rsidR="003E5DBA" w:rsidRPr="003E5DBA" w:rsidRDefault="003E5DBA" w:rsidP="003E5DBA">
            <w:pPr>
              <w:spacing w:before="120" w:after="200" w:line="264" w:lineRule="auto"/>
            </w:pPr>
            <w:r w:rsidRPr="003E5DBA">
              <w:t>-</w:t>
            </w:r>
          </w:p>
        </w:tc>
        <w:tc>
          <w:tcPr>
            <w:tcW w:w="1461" w:type="dxa"/>
          </w:tcPr>
          <w:p w14:paraId="5D4383AE" w14:textId="77777777" w:rsidR="003E5DBA" w:rsidRPr="003E5DBA" w:rsidRDefault="003E5DBA" w:rsidP="003E5DBA">
            <w:pPr>
              <w:spacing w:before="120" w:after="200" w:line="264" w:lineRule="auto"/>
            </w:pPr>
            <w:r w:rsidRPr="003E5DBA">
              <w:t>10</w:t>
            </w:r>
          </w:p>
        </w:tc>
        <w:tc>
          <w:tcPr>
            <w:tcW w:w="1461" w:type="dxa"/>
          </w:tcPr>
          <w:p w14:paraId="021F9284" w14:textId="77777777" w:rsidR="003E5DBA" w:rsidRPr="003E5DBA" w:rsidRDefault="003E5DBA" w:rsidP="003E5DBA">
            <w:pPr>
              <w:spacing w:before="120" w:after="200" w:line="264" w:lineRule="auto"/>
            </w:pPr>
            <w:r w:rsidRPr="003E5DBA">
              <w:t>-</w:t>
            </w:r>
          </w:p>
        </w:tc>
        <w:tc>
          <w:tcPr>
            <w:tcW w:w="1120" w:type="dxa"/>
          </w:tcPr>
          <w:p w14:paraId="10447F70" w14:textId="77777777" w:rsidR="003E5DBA" w:rsidRPr="003E5DBA" w:rsidRDefault="003E5DBA" w:rsidP="003E5DBA">
            <w:pPr>
              <w:spacing w:before="120" w:after="200" w:line="264" w:lineRule="auto"/>
            </w:pPr>
            <w:r w:rsidRPr="003E5DBA">
              <w:t>7</w:t>
            </w:r>
          </w:p>
        </w:tc>
        <w:tc>
          <w:tcPr>
            <w:tcW w:w="1120" w:type="dxa"/>
          </w:tcPr>
          <w:p w14:paraId="2ED9A8FC" w14:textId="77777777" w:rsidR="003E5DBA" w:rsidRPr="003E5DBA" w:rsidRDefault="003E5DBA" w:rsidP="003E5DBA">
            <w:pPr>
              <w:spacing w:before="120" w:after="200" w:line="264" w:lineRule="auto"/>
            </w:pPr>
            <w:r w:rsidRPr="003E5DBA">
              <w:t>9</w:t>
            </w:r>
          </w:p>
        </w:tc>
      </w:tr>
      <w:tr w:rsidR="003E5DBA" w:rsidRPr="003E5DBA" w14:paraId="6125F28C" w14:textId="77777777" w:rsidTr="006A72D9">
        <w:tc>
          <w:tcPr>
            <w:tcW w:w="1544" w:type="dxa"/>
          </w:tcPr>
          <w:p w14:paraId="4D052ED3" w14:textId="77777777" w:rsidR="003E5DBA" w:rsidRPr="003E5DBA" w:rsidRDefault="003E5DBA" w:rsidP="003E5DBA">
            <w:pPr>
              <w:spacing w:before="120" w:after="200" w:line="264" w:lineRule="auto"/>
            </w:pPr>
            <w:r w:rsidRPr="003E5DBA">
              <w:t>Prodotto4</w:t>
            </w:r>
          </w:p>
        </w:tc>
        <w:tc>
          <w:tcPr>
            <w:tcW w:w="1461" w:type="dxa"/>
          </w:tcPr>
          <w:p w14:paraId="5AE22E7D" w14:textId="77777777" w:rsidR="003E5DBA" w:rsidRPr="003E5DBA" w:rsidRDefault="003E5DBA" w:rsidP="003E5DBA">
            <w:pPr>
              <w:spacing w:before="120" w:after="200" w:line="264" w:lineRule="auto"/>
            </w:pPr>
            <w:r w:rsidRPr="003E5DBA">
              <w:t>5</w:t>
            </w:r>
          </w:p>
        </w:tc>
        <w:tc>
          <w:tcPr>
            <w:tcW w:w="1461" w:type="dxa"/>
          </w:tcPr>
          <w:p w14:paraId="321E6972" w14:textId="77777777" w:rsidR="003E5DBA" w:rsidRPr="003E5DBA" w:rsidRDefault="003E5DBA" w:rsidP="003E5DBA">
            <w:pPr>
              <w:spacing w:before="120" w:after="200" w:line="264" w:lineRule="auto"/>
            </w:pPr>
            <w:r w:rsidRPr="003E5DBA">
              <w:t>10</w:t>
            </w:r>
          </w:p>
        </w:tc>
        <w:tc>
          <w:tcPr>
            <w:tcW w:w="1461" w:type="dxa"/>
          </w:tcPr>
          <w:p w14:paraId="53C013CD" w14:textId="77777777" w:rsidR="003E5DBA" w:rsidRPr="003E5DBA" w:rsidRDefault="003E5DBA" w:rsidP="003E5DBA">
            <w:pPr>
              <w:spacing w:before="120" w:after="200" w:line="264" w:lineRule="auto"/>
            </w:pPr>
            <w:r w:rsidRPr="003E5DBA">
              <w:t>-</w:t>
            </w:r>
          </w:p>
        </w:tc>
        <w:tc>
          <w:tcPr>
            <w:tcW w:w="1461" w:type="dxa"/>
          </w:tcPr>
          <w:p w14:paraId="0AC49411" w14:textId="77777777" w:rsidR="003E5DBA" w:rsidRPr="003E5DBA" w:rsidRDefault="003E5DBA" w:rsidP="003E5DBA">
            <w:pPr>
              <w:spacing w:before="120" w:after="200" w:line="264" w:lineRule="auto"/>
            </w:pPr>
            <w:r w:rsidRPr="003E5DBA">
              <w:t>6</w:t>
            </w:r>
          </w:p>
        </w:tc>
        <w:tc>
          <w:tcPr>
            <w:tcW w:w="1120" w:type="dxa"/>
          </w:tcPr>
          <w:p w14:paraId="3270F591" w14:textId="77777777" w:rsidR="003E5DBA" w:rsidRPr="003E5DBA" w:rsidRDefault="003E5DBA" w:rsidP="003E5DBA">
            <w:pPr>
              <w:spacing w:before="120" w:after="200" w:line="264" w:lineRule="auto"/>
            </w:pPr>
            <w:r w:rsidRPr="003E5DBA">
              <w:t>-</w:t>
            </w:r>
          </w:p>
        </w:tc>
        <w:tc>
          <w:tcPr>
            <w:tcW w:w="1120" w:type="dxa"/>
          </w:tcPr>
          <w:p w14:paraId="328987A7" w14:textId="77777777" w:rsidR="003E5DBA" w:rsidRPr="003E5DBA" w:rsidRDefault="003E5DBA" w:rsidP="003E5DBA">
            <w:pPr>
              <w:spacing w:before="120" w:after="200" w:line="264" w:lineRule="auto"/>
            </w:pPr>
            <w:r w:rsidRPr="003E5DBA">
              <w:t>-</w:t>
            </w:r>
          </w:p>
        </w:tc>
      </w:tr>
    </w:tbl>
    <w:p w14:paraId="07D6DFBF" w14:textId="77777777" w:rsidR="003E5DBA" w:rsidRPr="003E5DBA" w:rsidRDefault="003E5DBA" w:rsidP="003E5DBA">
      <w:r w:rsidRPr="003E5DBA">
        <w:t>Da questa tabella si calcola una matrice di correlazione, usando la SVD (decomposizione a valori singolari):</w:t>
      </w:r>
    </w:p>
    <w:tbl>
      <w:tblPr>
        <w:tblStyle w:val="Grigliatabella"/>
        <w:tblW w:w="0" w:type="auto"/>
        <w:tblLook w:val="04A0" w:firstRow="1" w:lastRow="0" w:firstColumn="1" w:lastColumn="0" w:noHBand="0" w:noVBand="1"/>
      </w:tblPr>
      <w:tblGrid>
        <w:gridCol w:w="1985"/>
        <w:gridCol w:w="1984"/>
        <w:gridCol w:w="1984"/>
        <w:gridCol w:w="1984"/>
        <w:gridCol w:w="1691"/>
      </w:tblGrid>
      <w:tr w:rsidR="003E5DBA" w:rsidRPr="003E5DBA" w14:paraId="287B32D9" w14:textId="77777777" w:rsidTr="006A72D9">
        <w:tc>
          <w:tcPr>
            <w:tcW w:w="1985" w:type="dxa"/>
          </w:tcPr>
          <w:p w14:paraId="595251AA" w14:textId="77777777" w:rsidR="003E5DBA" w:rsidRPr="003E5DBA" w:rsidRDefault="003E5DBA" w:rsidP="003E5DBA">
            <w:pPr>
              <w:spacing w:before="120" w:after="200" w:line="264" w:lineRule="auto"/>
            </w:pPr>
          </w:p>
        </w:tc>
        <w:tc>
          <w:tcPr>
            <w:tcW w:w="1984" w:type="dxa"/>
          </w:tcPr>
          <w:p w14:paraId="4613D833" w14:textId="77777777" w:rsidR="003E5DBA" w:rsidRPr="003E5DBA" w:rsidRDefault="003E5DBA" w:rsidP="003E5DBA">
            <w:pPr>
              <w:spacing w:before="120" w:after="200" w:line="264" w:lineRule="auto"/>
            </w:pPr>
            <w:r w:rsidRPr="003E5DBA">
              <w:t>Prodotto1</w:t>
            </w:r>
          </w:p>
        </w:tc>
        <w:tc>
          <w:tcPr>
            <w:tcW w:w="1984" w:type="dxa"/>
          </w:tcPr>
          <w:p w14:paraId="0259F685" w14:textId="77777777" w:rsidR="003E5DBA" w:rsidRPr="003E5DBA" w:rsidRDefault="003E5DBA" w:rsidP="003E5DBA">
            <w:pPr>
              <w:spacing w:before="120" w:after="200" w:line="264" w:lineRule="auto"/>
            </w:pPr>
            <w:r w:rsidRPr="003E5DBA">
              <w:t>Prodotto2</w:t>
            </w:r>
          </w:p>
        </w:tc>
        <w:tc>
          <w:tcPr>
            <w:tcW w:w="1984" w:type="dxa"/>
          </w:tcPr>
          <w:p w14:paraId="50530590" w14:textId="77777777" w:rsidR="003E5DBA" w:rsidRPr="003E5DBA" w:rsidRDefault="003E5DBA" w:rsidP="003E5DBA">
            <w:pPr>
              <w:spacing w:before="120" w:after="200" w:line="264" w:lineRule="auto"/>
            </w:pPr>
            <w:r w:rsidRPr="003E5DBA">
              <w:t>Prodotto3</w:t>
            </w:r>
          </w:p>
        </w:tc>
        <w:tc>
          <w:tcPr>
            <w:tcW w:w="1691" w:type="dxa"/>
          </w:tcPr>
          <w:p w14:paraId="1C093677" w14:textId="77777777" w:rsidR="003E5DBA" w:rsidRPr="003E5DBA" w:rsidRDefault="003E5DBA" w:rsidP="003E5DBA">
            <w:pPr>
              <w:spacing w:before="120" w:after="200" w:line="264" w:lineRule="auto"/>
            </w:pPr>
            <w:r w:rsidRPr="003E5DBA">
              <w:t>Prodotto4</w:t>
            </w:r>
          </w:p>
        </w:tc>
      </w:tr>
      <w:tr w:rsidR="003E5DBA" w:rsidRPr="003E5DBA" w14:paraId="6A7778F1" w14:textId="77777777" w:rsidTr="006A72D9">
        <w:tc>
          <w:tcPr>
            <w:tcW w:w="1985" w:type="dxa"/>
          </w:tcPr>
          <w:p w14:paraId="195A6A7A" w14:textId="77777777" w:rsidR="003E5DBA" w:rsidRPr="003E5DBA" w:rsidRDefault="003E5DBA" w:rsidP="003E5DBA">
            <w:pPr>
              <w:spacing w:before="120" w:after="200" w:line="264" w:lineRule="auto"/>
            </w:pPr>
            <w:r w:rsidRPr="003E5DBA">
              <w:t>Prodotto1</w:t>
            </w:r>
          </w:p>
        </w:tc>
        <w:tc>
          <w:tcPr>
            <w:tcW w:w="1984" w:type="dxa"/>
          </w:tcPr>
          <w:p w14:paraId="3CB39446" w14:textId="77777777" w:rsidR="003E5DBA" w:rsidRPr="003E5DBA" w:rsidRDefault="003E5DBA" w:rsidP="003E5DBA">
            <w:pPr>
              <w:spacing w:before="120" w:after="200" w:line="264" w:lineRule="auto"/>
            </w:pPr>
            <w:r w:rsidRPr="003E5DBA">
              <w:t>1</w:t>
            </w:r>
          </w:p>
        </w:tc>
        <w:tc>
          <w:tcPr>
            <w:tcW w:w="1984" w:type="dxa"/>
          </w:tcPr>
          <w:p w14:paraId="504C25FC" w14:textId="77777777" w:rsidR="003E5DBA" w:rsidRPr="003E5DBA" w:rsidRDefault="003E5DBA" w:rsidP="003E5DBA">
            <w:pPr>
              <w:spacing w:before="120" w:after="200" w:line="264" w:lineRule="auto"/>
            </w:pPr>
            <w:r w:rsidRPr="003E5DBA">
              <w:t>0,80</w:t>
            </w:r>
          </w:p>
        </w:tc>
        <w:tc>
          <w:tcPr>
            <w:tcW w:w="1984" w:type="dxa"/>
          </w:tcPr>
          <w:p w14:paraId="145A053F" w14:textId="77777777" w:rsidR="003E5DBA" w:rsidRPr="003E5DBA" w:rsidRDefault="003E5DBA" w:rsidP="003E5DBA">
            <w:pPr>
              <w:spacing w:before="120" w:after="200" w:line="264" w:lineRule="auto"/>
            </w:pPr>
            <w:r w:rsidRPr="003E5DBA">
              <w:t>0,16</w:t>
            </w:r>
          </w:p>
        </w:tc>
        <w:tc>
          <w:tcPr>
            <w:tcW w:w="1691" w:type="dxa"/>
          </w:tcPr>
          <w:p w14:paraId="5C880D6A" w14:textId="77777777" w:rsidR="003E5DBA" w:rsidRPr="003E5DBA" w:rsidRDefault="003E5DBA" w:rsidP="003E5DBA">
            <w:pPr>
              <w:spacing w:before="120" w:after="200" w:line="264" w:lineRule="auto"/>
            </w:pPr>
            <w:r w:rsidRPr="003E5DBA">
              <w:t>0,33</w:t>
            </w:r>
          </w:p>
        </w:tc>
      </w:tr>
      <w:tr w:rsidR="003E5DBA" w:rsidRPr="003E5DBA" w14:paraId="17F6D55B" w14:textId="77777777" w:rsidTr="006A72D9">
        <w:tc>
          <w:tcPr>
            <w:tcW w:w="1985" w:type="dxa"/>
          </w:tcPr>
          <w:p w14:paraId="0467A2CD" w14:textId="77777777" w:rsidR="003E5DBA" w:rsidRPr="003E5DBA" w:rsidRDefault="003E5DBA" w:rsidP="003E5DBA">
            <w:pPr>
              <w:spacing w:before="120" w:after="200" w:line="264" w:lineRule="auto"/>
            </w:pPr>
            <w:r w:rsidRPr="003E5DBA">
              <w:t>Prodotto2</w:t>
            </w:r>
          </w:p>
        </w:tc>
        <w:tc>
          <w:tcPr>
            <w:tcW w:w="1984" w:type="dxa"/>
          </w:tcPr>
          <w:p w14:paraId="16DD3F82" w14:textId="77777777" w:rsidR="003E5DBA" w:rsidRPr="003E5DBA" w:rsidRDefault="003E5DBA" w:rsidP="003E5DBA">
            <w:pPr>
              <w:spacing w:before="120" w:after="200" w:line="264" w:lineRule="auto"/>
            </w:pPr>
            <w:r w:rsidRPr="003E5DBA">
              <w:t>0,95</w:t>
            </w:r>
          </w:p>
        </w:tc>
        <w:tc>
          <w:tcPr>
            <w:tcW w:w="1984" w:type="dxa"/>
          </w:tcPr>
          <w:p w14:paraId="40DA1812" w14:textId="77777777" w:rsidR="003E5DBA" w:rsidRPr="003E5DBA" w:rsidRDefault="003E5DBA" w:rsidP="003E5DBA">
            <w:pPr>
              <w:spacing w:before="120" w:after="200" w:line="264" w:lineRule="auto"/>
            </w:pPr>
            <w:r w:rsidRPr="003E5DBA">
              <w:t>1</w:t>
            </w:r>
          </w:p>
        </w:tc>
        <w:tc>
          <w:tcPr>
            <w:tcW w:w="1984" w:type="dxa"/>
          </w:tcPr>
          <w:p w14:paraId="09DA4D13" w14:textId="77777777" w:rsidR="003E5DBA" w:rsidRPr="003E5DBA" w:rsidRDefault="003E5DBA" w:rsidP="003E5DBA">
            <w:pPr>
              <w:spacing w:before="120" w:after="200" w:line="264" w:lineRule="auto"/>
            </w:pPr>
            <w:r w:rsidRPr="003E5DBA">
              <w:t>0,54</w:t>
            </w:r>
          </w:p>
        </w:tc>
        <w:tc>
          <w:tcPr>
            <w:tcW w:w="1691" w:type="dxa"/>
          </w:tcPr>
          <w:p w14:paraId="16CB7FE9" w14:textId="77777777" w:rsidR="003E5DBA" w:rsidRPr="003E5DBA" w:rsidRDefault="003E5DBA" w:rsidP="003E5DBA">
            <w:pPr>
              <w:spacing w:before="120" w:after="200" w:line="264" w:lineRule="auto"/>
            </w:pPr>
            <w:r w:rsidRPr="003E5DBA">
              <w:t>-0.10</w:t>
            </w:r>
          </w:p>
        </w:tc>
      </w:tr>
      <w:tr w:rsidR="003E5DBA" w:rsidRPr="003E5DBA" w14:paraId="5C1F0E2D" w14:textId="77777777" w:rsidTr="006A72D9">
        <w:tc>
          <w:tcPr>
            <w:tcW w:w="1985" w:type="dxa"/>
          </w:tcPr>
          <w:p w14:paraId="7363B103" w14:textId="77777777" w:rsidR="003E5DBA" w:rsidRPr="003E5DBA" w:rsidRDefault="003E5DBA" w:rsidP="003E5DBA">
            <w:pPr>
              <w:spacing w:before="120" w:after="200" w:line="264" w:lineRule="auto"/>
            </w:pPr>
            <w:r w:rsidRPr="003E5DBA">
              <w:t>Prodotto3</w:t>
            </w:r>
          </w:p>
        </w:tc>
        <w:tc>
          <w:tcPr>
            <w:tcW w:w="1984" w:type="dxa"/>
          </w:tcPr>
          <w:p w14:paraId="528ABFB1" w14:textId="77777777" w:rsidR="003E5DBA" w:rsidRPr="003E5DBA" w:rsidRDefault="003E5DBA" w:rsidP="003E5DBA">
            <w:pPr>
              <w:spacing w:before="120" w:after="200" w:line="264" w:lineRule="auto"/>
            </w:pPr>
            <w:r w:rsidRPr="003E5DBA">
              <w:t>-0,45</w:t>
            </w:r>
          </w:p>
        </w:tc>
        <w:tc>
          <w:tcPr>
            <w:tcW w:w="1984" w:type="dxa"/>
          </w:tcPr>
          <w:p w14:paraId="2FE8D007" w14:textId="77777777" w:rsidR="003E5DBA" w:rsidRPr="003E5DBA" w:rsidRDefault="003E5DBA" w:rsidP="003E5DBA">
            <w:pPr>
              <w:spacing w:before="120" w:after="200" w:line="264" w:lineRule="auto"/>
            </w:pPr>
            <w:r w:rsidRPr="003E5DBA">
              <w:t>0,54</w:t>
            </w:r>
          </w:p>
        </w:tc>
        <w:tc>
          <w:tcPr>
            <w:tcW w:w="1984" w:type="dxa"/>
          </w:tcPr>
          <w:p w14:paraId="11817782" w14:textId="77777777" w:rsidR="003E5DBA" w:rsidRPr="003E5DBA" w:rsidRDefault="003E5DBA" w:rsidP="003E5DBA">
            <w:pPr>
              <w:spacing w:before="120" w:after="200" w:line="264" w:lineRule="auto"/>
            </w:pPr>
            <w:r w:rsidRPr="003E5DBA">
              <w:t>1</w:t>
            </w:r>
          </w:p>
        </w:tc>
        <w:tc>
          <w:tcPr>
            <w:tcW w:w="1691" w:type="dxa"/>
          </w:tcPr>
          <w:p w14:paraId="2ED27D56" w14:textId="77777777" w:rsidR="003E5DBA" w:rsidRPr="003E5DBA" w:rsidRDefault="003E5DBA" w:rsidP="003E5DBA">
            <w:pPr>
              <w:spacing w:before="120" w:after="200" w:line="264" w:lineRule="auto"/>
            </w:pPr>
            <w:r w:rsidRPr="003E5DBA">
              <w:t>0,11</w:t>
            </w:r>
          </w:p>
        </w:tc>
      </w:tr>
      <w:tr w:rsidR="003E5DBA" w:rsidRPr="003E5DBA" w14:paraId="1FDC5F07" w14:textId="77777777" w:rsidTr="006A72D9">
        <w:tc>
          <w:tcPr>
            <w:tcW w:w="1985" w:type="dxa"/>
          </w:tcPr>
          <w:p w14:paraId="2E6FCE8F" w14:textId="77777777" w:rsidR="003E5DBA" w:rsidRPr="003E5DBA" w:rsidRDefault="003E5DBA" w:rsidP="003E5DBA">
            <w:pPr>
              <w:spacing w:before="120" w:after="200" w:line="264" w:lineRule="auto"/>
            </w:pPr>
            <w:r w:rsidRPr="003E5DBA">
              <w:t>Prodotto4</w:t>
            </w:r>
          </w:p>
        </w:tc>
        <w:tc>
          <w:tcPr>
            <w:tcW w:w="1984" w:type="dxa"/>
          </w:tcPr>
          <w:p w14:paraId="1254013E" w14:textId="77777777" w:rsidR="003E5DBA" w:rsidRPr="003E5DBA" w:rsidRDefault="003E5DBA" w:rsidP="003E5DBA">
            <w:pPr>
              <w:spacing w:before="120" w:after="200" w:line="264" w:lineRule="auto"/>
            </w:pPr>
            <w:r w:rsidRPr="003E5DBA">
              <w:t>0,33</w:t>
            </w:r>
          </w:p>
        </w:tc>
        <w:tc>
          <w:tcPr>
            <w:tcW w:w="1984" w:type="dxa"/>
          </w:tcPr>
          <w:p w14:paraId="3BC07154" w14:textId="77777777" w:rsidR="003E5DBA" w:rsidRPr="003E5DBA" w:rsidRDefault="003E5DBA" w:rsidP="003E5DBA">
            <w:pPr>
              <w:spacing w:before="120" w:after="200" w:line="264" w:lineRule="auto"/>
            </w:pPr>
            <w:r w:rsidRPr="003E5DBA">
              <w:t>-0,10</w:t>
            </w:r>
          </w:p>
        </w:tc>
        <w:tc>
          <w:tcPr>
            <w:tcW w:w="1984" w:type="dxa"/>
          </w:tcPr>
          <w:p w14:paraId="60C87A22" w14:textId="77777777" w:rsidR="003E5DBA" w:rsidRPr="003E5DBA" w:rsidRDefault="003E5DBA" w:rsidP="003E5DBA">
            <w:pPr>
              <w:spacing w:before="120" w:after="200" w:line="264" w:lineRule="auto"/>
            </w:pPr>
            <w:r w:rsidRPr="003E5DBA">
              <w:t>0,11</w:t>
            </w:r>
          </w:p>
        </w:tc>
        <w:tc>
          <w:tcPr>
            <w:tcW w:w="1691" w:type="dxa"/>
          </w:tcPr>
          <w:p w14:paraId="0602434C" w14:textId="77777777" w:rsidR="003E5DBA" w:rsidRPr="003E5DBA" w:rsidRDefault="003E5DBA" w:rsidP="003E5DBA">
            <w:pPr>
              <w:spacing w:before="120" w:after="200" w:line="264" w:lineRule="auto"/>
            </w:pPr>
            <w:r w:rsidRPr="003E5DBA">
              <w:t>1</w:t>
            </w:r>
          </w:p>
        </w:tc>
      </w:tr>
    </w:tbl>
    <w:p w14:paraId="64364DA8" w14:textId="77777777" w:rsidR="003E5DBA" w:rsidRPr="003E5DBA" w:rsidRDefault="003E5DBA" w:rsidP="003E5DBA"/>
    <w:p w14:paraId="124E1621" w14:textId="77777777" w:rsidR="003E5DBA" w:rsidRPr="003E5DBA" w:rsidRDefault="003E5DBA" w:rsidP="003E5DBA">
      <w:r w:rsidRPr="003E5DBA">
        <w:t>Da questa tabella si cercano i prodotti che sono presenti nello storico degli ordini dell’utente. Supponiamo siano 2 e 3:</w:t>
      </w:r>
    </w:p>
    <w:tbl>
      <w:tblPr>
        <w:tblStyle w:val="Grigliatabella"/>
        <w:tblW w:w="0" w:type="auto"/>
        <w:tblLook w:val="04A0" w:firstRow="1" w:lastRow="0" w:firstColumn="1" w:lastColumn="0" w:noHBand="0" w:noVBand="1"/>
      </w:tblPr>
      <w:tblGrid>
        <w:gridCol w:w="1985"/>
        <w:gridCol w:w="1984"/>
        <w:gridCol w:w="1984"/>
        <w:gridCol w:w="1984"/>
        <w:gridCol w:w="1691"/>
      </w:tblGrid>
      <w:tr w:rsidR="003E5DBA" w:rsidRPr="003E5DBA" w14:paraId="318A8CCA" w14:textId="77777777" w:rsidTr="006A72D9">
        <w:tc>
          <w:tcPr>
            <w:tcW w:w="1985" w:type="dxa"/>
          </w:tcPr>
          <w:p w14:paraId="58B39946" w14:textId="77777777" w:rsidR="003E5DBA" w:rsidRPr="003E5DBA" w:rsidRDefault="003E5DBA" w:rsidP="003E5DBA">
            <w:pPr>
              <w:spacing w:before="120" w:after="200" w:line="264" w:lineRule="auto"/>
            </w:pPr>
          </w:p>
        </w:tc>
        <w:tc>
          <w:tcPr>
            <w:tcW w:w="1984" w:type="dxa"/>
          </w:tcPr>
          <w:p w14:paraId="7D0BEF7D" w14:textId="77777777" w:rsidR="003E5DBA" w:rsidRPr="003E5DBA" w:rsidRDefault="003E5DBA" w:rsidP="003E5DBA">
            <w:pPr>
              <w:spacing w:before="120" w:after="200" w:line="264" w:lineRule="auto"/>
            </w:pPr>
            <w:r w:rsidRPr="003E5DBA">
              <w:t>Prodotto1</w:t>
            </w:r>
          </w:p>
        </w:tc>
        <w:tc>
          <w:tcPr>
            <w:tcW w:w="1984" w:type="dxa"/>
          </w:tcPr>
          <w:p w14:paraId="4DEF7F2D" w14:textId="77777777" w:rsidR="003E5DBA" w:rsidRPr="003E5DBA" w:rsidRDefault="003E5DBA" w:rsidP="003E5DBA">
            <w:pPr>
              <w:spacing w:before="120" w:after="200" w:line="264" w:lineRule="auto"/>
            </w:pPr>
            <w:r w:rsidRPr="003E5DBA">
              <w:t>Prodotto2</w:t>
            </w:r>
          </w:p>
        </w:tc>
        <w:tc>
          <w:tcPr>
            <w:tcW w:w="1984" w:type="dxa"/>
          </w:tcPr>
          <w:p w14:paraId="77EEC96C" w14:textId="77777777" w:rsidR="003E5DBA" w:rsidRPr="003E5DBA" w:rsidRDefault="003E5DBA" w:rsidP="003E5DBA">
            <w:pPr>
              <w:spacing w:before="120" w:after="200" w:line="264" w:lineRule="auto"/>
            </w:pPr>
            <w:r w:rsidRPr="003E5DBA">
              <w:t>Prodotto3</w:t>
            </w:r>
          </w:p>
        </w:tc>
        <w:tc>
          <w:tcPr>
            <w:tcW w:w="1691" w:type="dxa"/>
          </w:tcPr>
          <w:p w14:paraId="1EB2198A" w14:textId="77777777" w:rsidR="003E5DBA" w:rsidRPr="003E5DBA" w:rsidRDefault="003E5DBA" w:rsidP="003E5DBA">
            <w:pPr>
              <w:spacing w:before="120" w:after="200" w:line="264" w:lineRule="auto"/>
            </w:pPr>
            <w:r w:rsidRPr="003E5DBA">
              <w:t>Prodotto4</w:t>
            </w:r>
          </w:p>
        </w:tc>
      </w:tr>
      <w:tr w:rsidR="003E5DBA" w:rsidRPr="003E5DBA" w14:paraId="4379576A" w14:textId="77777777" w:rsidTr="006A72D9">
        <w:tc>
          <w:tcPr>
            <w:tcW w:w="1985" w:type="dxa"/>
          </w:tcPr>
          <w:p w14:paraId="2B47EA11" w14:textId="77777777" w:rsidR="003E5DBA" w:rsidRPr="003E5DBA" w:rsidRDefault="003E5DBA" w:rsidP="003E5DBA">
            <w:pPr>
              <w:spacing w:before="120" w:after="200" w:line="264" w:lineRule="auto"/>
            </w:pPr>
            <w:r w:rsidRPr="003E5DBA">
              <w:t>Prodotto2</w:t>
            </w:r>
          </w:p>
        </w:tc>
        <w:tc>
          <w:tcPr>
            <w:tcW w:w="1984" w:type="dxa"/>
          </w:tcPr>
          <w:p w14:paraId="00EB4900" w14:textId="77777777" w:rsidR="003E5DBA" w:rsidRPr="003E5DBA" w:rsidRDefault="003E5DBA" w:rsidP="003E5DBA">
            <w:pPr>
              <w:spacing w:before="120" w:after="200" w:line="264" w:lineRule="auto"/>
            </w:pPr>
            <w:r w:rsidRPr="003E5DBA">
              <w:t>0,95</w:t>
            </w:r>
          </w:p>
        </w:tc>
        <w:tc>
          <w:tcPr>
            <w:tcW w:w="1984" w:type="dxa"/>
          </w:tcPr>
          <w:p w14:paraId="5D5C28AA" w14:textId="77777777" w:rsidR="003E5DBA" w:rsidRPr="003E5DBA" w:rsidRDefault="003E5DBA" w:rsidP="003E5DBA">
            <w:pPr>
              <w:spacing w:before="120" w:after="200" w:line="264" w:lineRule="auto"/>
            </w:pPr>
            <w:r w:rsidRPr="003E5DBA">
              <w:t>1</w:t>
            </w:r>
          </w:p>
        </w:tc>
        <w:tc>
          <w:tcPr>
            <w:tcW w:w="1984" w:type="dxa"/>
          </w:tcPr>
          <w:p w14:paraId="3390ED48" w14:textId="77777777" w:rsidR="003E5DBA" w:rsidRPr="003E5DBA" w:rsidRDefault="003E5DBA" w:rsidP="003E5DBA">
            <w:pPr>
              <w:spacing w:before="120" w:after="200" w:line="264" w:lineRule="auto"/>
            </w:pPr>
            <w:r w:rsidRPr="003E5DBA">
              <w:t>0,54</w:t>
            </w:r>
          </w:p>
        </w:tc>
        <w:tc>
          <w:tcPr>
            <w:tcW w:w="1691" w:type="dxa"/>
          </w:tcPr>
          <w:p w14:paraId="59EBBB32" w14:textId="77777777" w:rsidR="003E5DBA" w:rsidRPr="003E5DBA" w:rsidRDefault="003E5DBA" w:rsidP="003E5DBA">
            <w:pPr>
              <w:spacing w:before="120" w:after="200" w:line="264" w:lineRule="auto"/>
            </w:pPr>
            <w:r w:rsidRPr="003E5DBA">
              <w:t>-0.10</w:t>
            </w:r>
          </w:p>
        </w:tc>
      </w:tr>
      <w:tr w:rsidR="003E5DBA" w:rsidRPr="003E5DBA" w14:paraId="46A1292B" w14:textId="77777777" w:rsidTr="006A72D9">
        <w:tc>
          <w:tcPr>
            <w:tcW w:w="1985" w:type="dxa"/>
          </w:tcPr>
          <w:p w14:paraId="211B46B7" w14:textId="77777777" w:rsidR="003E5DBA" w:rsidRPr="003E5DBA" w:rsidRDefault="003E5DBA" w:rsidP="003E5DBA">
            <w:pPr>
              <w:spacing w:before="120" w:after="200" w:line="264" w:lineRule="auto"/>
            </w:pPr>
            <w:r w:rsidRPr="003E5DBA">
              <w:t>Prodotto3</w:t>
            </w:r>
          </w:p>
        </w:tc>
        <w:tc>
          <w:tcPr>
            <w:tcW w:w="1984" w:type="dxa"/>
          </w:tcPr>
          <w:p w14:paraId="2E749FB7" w14:textId="77777777" w:rsidR="003E5DBA" w:rsidRPr="003E5DBA" w:rsidRDefault="003E5DBA" w:rsidP="003E5DBA">
            <w:pPr>
              <w:spacing w:before="120" w:after="200" w:line="264" w:lineRule="auto"/>
            </w:pPr>
            <w:r w:rsidRPr="003E5DBA">
              <w:t>-0,45</w:t>
            </w:r>
          </w:p>
        </w:tc>
        <w:tc>
          <w:tcPr>
            <w:tcW w:w="1984" w:type="dxa"/>
          </w:tcPr>
          <w:p w14:paraId="4B200306" w14:textId="77777777" w:rsidR="003E5DBA" w:rsidRPr="003E5DBA" w:rsidRDefault="003E5DBA" w:rsidP="003E5DBA">
            <w:pPr>
              <w:spacing w:before="120" w:after="200" w:line="264" w:lineRule="auto"/>
            </w:pPr>
            <w:r w:rsidRPr="003E5DBA">
              <w:t>0,54</w:t>
            </w:r>
          </w:p>
        </w:tc>
        <w:tc>
          <w:tcPr>
            <w:tcW w:w="1984" w:type="dxa"/>
          </w:tcPr>
          <w:p w14:paraId="2620EB54" w14:textId="77777777" w:rsidR="003E5DBA" w:rsidRPr="003E5DBA" w:rsidRDefault="003E5DBA" w:rsidP="003E5DBA">
            <w:pPr>
              <w:spacing w:before="120" w:after="200" w:line="264" w:lineRule="auto"/>
            </w:pPr>
            <w:r w:rsidRPr="003E5DBA">
              <w:t>1</w:t>
            </w:r>
          </w:p>
        </w:tc>
        <w:tc>
          <w:tcPr>
            <w:tcW w:w="1691" w:type="dxa"/>
          </w:tcPr>
          <w:p w14:paraId="57F0A971" w14:textId="77777777" w:rsidR="003E5DBA" w:rsidRPr="003E5DBA" w:rsidRDefault="003E5DBA" w:rsidP="003E5DBA">
            <w:pPr>
              <w:spacing w:before="120" w:after="200" w:line="264" w:lineRule="auto"/>
            </w:pPr>
            <w:r w:rsidRPr="003E5DBA">
              <w:t>0,11</w:t>
            </w:r>
          </w:p>
        </w:tc>
      </w:tr>
    </w:tbl>
    <w:p w14:paraId="2FB53DA6" w14:textId="77777777" w:rsidR="003E5DBA" w:rsidRPr="003E5DBA" w:rsidRDefault="003E5DBA" w:rsidP="003E5DBA"/>
    <w:p w14:paraId="570AD9C7" w14:textId="77777777" w:rsidR="003E5DBA" w:rsidRPr="003E5DBA" w:rsidRDefault="003E5DBA" w:rsidP="003E5DBA">
      <w:r w:rsidRPr="003E5DBA">
        <w:t>Da questa tabella eliminiamo le colonne con i prodotti scelti. Non vogliamo che vengano ripresentati all’utente siccome li ha già acquistati, ma saranno comunque presi in considerazione per l’ordinamento finale</w:t>
      </w:r>
    </w:p>
    <w:tbl>
      <w:tblPr>
        <w:tblStyle w:val="Grigliatabella"/>
        <w:tblW w:w="0" w:type="auto"/>
        <w:tblLook w:val="04A0" w:firstRow="1" w:lastRow="0" w:firstColumn="1" w:lastColumn="0" w:noHBand="0" w:noVBand="1"/>
      </w:tblPr>
      <w:tblGrid>
        <w:gridCol w:w="1985"/>
        <w:gridCol w:w="1984"/>
        <w:gridCol w:w="1691"/>
      </w:tblGrid>
      <w:tr w:rsidR="003E5DBA" w:rsidRPr="003E5DBA" w14:paraId="443279C8" w14:textId="77777777" w:rsidTr="006A72D9">
        <w:tc>
          <w:tcPr>
            <w:tcW w:w="1985" w:type="dxa"/>
          </w:tcPr>
          <w:p w14:paraId="56518447" w14:textId="77777777" w:rsidR="003E5DBA" w:rsidRPr="003E5DBA" w:rsidRDefault="003E5DBA" w:rsidP="003E5DBA">
            <w:pPr>
              <w:spacing w:before="120" w:after="200" w:line="264" w:lineRule="auto"/>
            </w:pPr>
          </w:p>
        </w:tc>
        <w:tc>
          <w:tcPr>
            <w:tcW w:w="1984" w:type="dxa"/>
          </w:tcPr>
          <w:p w14:paraId="104C8198" w14:textId="77777777" w:rsidR="003E5DBA" w:rsidRPr="003E5DBA" w:rsidRDefault="003E5DBA" w:rsidP="003E5DBA">
            <w:pPr>
              <w:spacing w:before="120" w:after="200" w:line="264" w:lineRule="auto"/>
            </w:pPr>
            <w:r w:rsidRPr="003E5DBA">
              <w:t>Prodotto1</w:t>
            </w:r>
          </w:p>
        </w:tc>
        <w:tc>
          <w:tcPr>
            <w:tcW w:w="1691" w:type="dxa"/>
          </w:tcPr>
          <w:p w14:paraId="621469FA" w14:textId="77777777" w:rsidR="003E5DBA" w:rsidRPr="003E5DBA" w:rsidRDefault="003E5DBA" w:rsidP="003E5DBA">
            <w:pPr>
              <w:spacing w:before="120" w:after="200" w:line="264" w:lineRule="auto"/>
            </w:pPr>
            <w:r w:rsidRPr="003E5DBA">
              <w:t>Prodotto4</w:t>
            </w:r>
          </w:p>
        </w:tc>
      </w:tr>
      <w:tr w:rsidR="003E5DBA" w:rsidRPr="003E5DBA" w14:paraId="690BA1F7" w14:textId="77777777" w:rsidTr="006A72D9">
        <w:tc>
          <w:tcPr>
            <w:tcW w:w="1985" w:type="dxa"/>
          </w:tcPr>
          <w:p w14:paraId="5F76BEF4" w14:textId="77777777" w:rsidR="003E5DBA" w:rsidRPr="003E5DBA" w:rsidRDefault="003E5DBA" w:rsidP="003E5DBA">
            <w:pPr>
              <w:spacing w:before="120" w:after="200" w:line="264" w:lineRule="auto"/>
            </w:pPr>
            <w:r w:rsidRPr="003E5DBA">
              <w:t>Prodotto2</w:t>
            </w:r>
          </w:p>
        </w:tc>
        <w:tc>
          <w:tcPr>
            <w:tcW w:w="1984" w:type="dxa"/>
          </w:tcPr>
          <w:p w14:paraId="6988738D" w14:textId="77777777" w:rsidR="003E5DBA" w:rsidRPr="003E5DBA" w:rsidRDefault="003E5DBA" w:rsidP="003E5DBA">
            <w:pPr>
              <w:spacing w:before="120" w:after="200" w:line="264" w:lineRule="auto"/>
            </w:pPr>
            <w:r w:rsidRPr="003E5DBA">
              <w:t>0,95</w:t>
            </w:r>
          </w:p>
        </w:tc>
        <w:tc>
          <w:tcPr>
            <w:tcW w:w="1691" w:type="dxa"/>
          </w:tcPr>
          <w:p w14:paraId="32C5CB0E" w14:textId="77777777" w:rsidR="003E5DBA" w:rsidRPr="003E5DBA" w:rsidRDefault="003E5DBA" w:rsidP="003E5DBA">
            <w:pPr>
              <w:spacing w:before="120" w:after="200" w:line="264" w:lineRule="auto"/>
            </w:pPr>
            <w:r w:rsidRPr="003E5DBA">
              <w:t>-0.10</w:t>
            </w:r>
          </w:p>
        </w:tc>
      </w:tr>
      <w:tr w:rsidR="003E5DBA" w:rsidRPr="003E5DBA" w14:paraId="7FC3BA96" w14:textId="77777777" w:rsidTr="006A72D9">
        <w:tc>
          <w:tcPr>
            <w:tcW w:w="1985" w:type="dxa"/>
          </w:tcPr>
          <w:p w14:paraId="7E515E50" w14:textId="77777777" w:rsidR="003E5DBA" w:rsidRPr="003E5DBA" w:rsidRDefault="003E5DBA" w:rsidP="003E5DBA">
            <w:pPr>
              <w:spacing w:before="120" w:after="200" w:line="264" w:lineRule="auto"/>
            </w:pPr>
            <w:r w:rsidRPr="003E5DBA">
              <w:lastRenderedPageBreak/>
              <w:t>Prodotto3</w:t>
            </w:r>
          </w:p>
        </w:tc>
        <w:tc>
          <w:tcPr>
            <w:tcW w:w="1984" w:type="dxa"/>
          </w:tcPr>
          <w:p w14:paraId="129C1E3F" w14:textId="77777777" w:rsidR="003E5DBA" w:rsidRPr="003E5DBA" w:rsidRDefault="003E5DBA" w:rsidP="003E5DBA">
            <w:pPr>
              <w:spacing w:before="120" w:after="200" w:line="264" w:lineRule="auto"/>
            </w:pPr>
            <w:r w:rsidRPr="003E5DBA">
              <w:t>-0,45</w:t>
            </w:r>
          </w:p>
        </w:tc>
        <w:tc>
          <w:tcPr>
            <w:tcW w:w="1691" w:type="dxa"/>
          </w:tcPr>
          <w:p w14:paraId="0A41220B" w14:textId="77777777" w:rsidR="003E5DBA" w:rsidRPr="003E5DBA" w:rsidRDefault="003E5DBA" w:rsidP="003E5DBA">
            <w:pPr>
              <w:spacing w:before="120" w:after="200" w:line="264" w:lineRule="auto"/>
            </w:pPr>
            <w:r w:rsidRPr="003E5DBA">
              <w:t>0,11</w:t>
            </w:r>
          </w:p>
        </w:tc>
      </w:tr>
    </w:tbl>
    <w:p w14:paraId="12DA0E59" w14:textId="77777777" w:rsidR="003E5DBA" w:rsidRPr="003E5DBA" w:rsidRDefault="003E5DBA" w:rsidP="003E5DBA"/>
    <w:p w14:paraId="52651791" w14:textId="77777777" w:rsidR="003E5DBA" w:rsidRPr="003E5DBA" w:rsidRDefault="003E5DBA" w:rsidP="003E5DBA">
      <w:r w:rsidRPr="003E5DBA">
        <w:t>Da qui calcoliamo la mediana dei punteggi per i prodotti 1 e 4, che sarà in questo caso pari alla media:</w:t>
      </w:r>
    </w:p>
    <w:p w14:paraId="0B45E81A" w14:textId="76B93D3B" w:rsidR="003E5DBA" w:rsidRPr="003E5DBA" w:rsidRDefault="003E5DBA" w:rsidP="003E5DBA">
      <w:pPr>
        <w:numPr>
          <w:ilvl w:val="0"/>
          <w:numId w:val="20"/>
        </w:numPr>
      </w:pPr>
      <w:r w:rsidRPr="003E5DBA">
        <w:t xml:space="preserve">Prodotto 1 = </w:t>
      </w:r>
      <m:oMath>
        <m:f>
          <m:fPr>
            <m:ctrlPr>
              <w:rPr>
                <w:rFonts w:ascii="Cambria Math" w:hAnsi="Cambria Math"/>
                <w:i/>
              </w:rPr>
            </m:ctrlPr>
          </m:fPr>
          <m:num>
            <m:r>
              <w:rPr>
                <w:rFonts w:ascii="Cambria Math" w:hAnsi="Cambria Math"/>
              </w:rPr>
              <m:t>0,95-0,45</m:t>
            </m:r>
          </m:num>
          <m:den>
            <m:r>
              <w:rPr>
                <w:rFonts w:ascii="Cambria Math" w:hAnsi="Cambria Math"/>
              </w:rPr>
              <m:t>2</m:t>
            </m:r>
          </m:den>
        </m:f>
        <m:r>
          <w:rPr>
            <w:rFonts w:ascii="Cambria Math" w:hAnsi="Cambria Math"/>
          </w:rPr>
          <m:t>=0,25</m:t>
        </m:r>
      </m:oMath>
    </w:p>
    <w:p w14:paraId="13E5D96E" w14:textId="33FC18B4" w:rsidR="003E5DBA" w:rsidRPr="003E5DBA" w:rsidRDefault="003E5DBA" w:rsidP="003E5DBA">
      <w:pPr>
        <w:numPr>
          <w:ilvl w:val="0"/>
          <w:numId w:val="20"/>
        </w:numPr>
      </w:pPr>
      <w:r w:rsidRPr="003E5DBA">
        <w:t xml:space="preserve">Prodotto 4 = </w:t>
      </w:r>
      <m:oMath>
        <m:f>
          <m:fPr>
            <m:ctrlPr>
              <w:rPr>
                <w:rFonts w:ascii="Cambria Math" w:hAnsi="Cambria Math"/>
                <w:i/>
              </w:rPr>
            </m:ctrlPr>
          </m:fPr>
          <m:num>
            <m:r>
              <w:rPr>
                <w:rFonts w:ascii="Cambria Math" w:hAnsi="Cambria Math"/>
              </w:rPr>
              <m:t>-0,10+0,11</m:t>
            </m:r>
          </m:num>
          <m:den>
            <m:r>
              <w:rPr>
                <w:rFonts w:ascii="Cambria Math" w:hAnsi="Cambria Math"/>
              </w:rPr>
              <m:t>2</m:t>
            </m:r>
          </m:den>
        </m:f>
        <m:r>
          <w:rPr>
            <w:rFonts w:ascii="Cambria Math" w:hAnsi="Cambria Math"/>
          </w:rPr>
          <m:t>=0,005</m:t>
        </m:r>
      </m:oMath>
    </w:p>
    <w:p w14:paraId="73D31C56" w14:textId="77777777" w:rsidR="003E5DBA" w:rsidRDefault="003E5DBA" w:rsidP="003E5DBA">
      <w:r w:rsidRPr="003E5DBA">
        <w:t>Tutti gli altri prodotti avranno punteggio neutro, ossia 0. Da cui possiamo ordinare i prodotti in base al loro calcolato. In caso di punteggio uguale saranno ordinati in base al punteggio del loro rating dato dalle recensioni. Questo criterio di ordinamento permette anche agli utenti nuovi, quelli che non hanno acquistato ancora nessun prodotto e che quindi avranno un punteggio di 0 per tutti i prodotti, di visualizzare per primi i prodotti che hanno ricevuto recensioni più positive.</w:t>
      </w:r>
    </w:p>
    <w:p w14:paraId="0E64CC0B" w14:textId="4F151882" w:rsidR="00CB79C8" w:rsidRPr="00CB79C8" w:rsidRDefault="00CB79C8" w:rsidP="00CB79C8">
      <w:pPr>
        <w:pStyle w:val="Titolo1"/>
      </w:pPr>
      <w:bookmarkStart w:id="11" w:name="_Toc143873909"/>
      <w:r>
        <w:t>Descrizione dei test effettuati</w:t>
      </w:r>
      <w:bookmarkEnd w:id="11"/>
    </w:p>
    <w:p w14:paraId="493F5855" w14:textId="368FBD03" w:rsidR="00CB79C8" w:rsidRPr="00CB79C8" w:rsidRDefault="00CB79C8" w:rsidP="00CB79C8">
      <w:pPr>
        <w:pStyle w:val="Titolo2"/>
      </w:pPr>
      <w:bookmarkStart w:id="12" w:name="_Toc143873910"/>
      <w:r w:rsidRPr="00CB79C8">
        <w:t>Ecommerce</w:t>
      </w:r>
      <w:r w:rsidR="00E62DC5">
        <w:t xml:space="preserve"> </w:t>
      </w:r>
      <w:r w:rsidRPr="00CB79C8">
        <w:t>Api</w:t>
      </w:r>
      <w:bookmarkEnd w:id="12"/>
    </w:p>
    <w:p w14:paraId="1E2CA1FA" w14:textId="77777777" w:rsidR="00CB79C8" w:rsidRPr="00CB79C8" w:rsidRDefault="00CB79C8" w:rsidP="00CB79C8">
      <w:pPr>
        <w:pStyle w:val="Puntoelenco"/>
      </w:pPr>
      <w:proofErr w:type="spellStart"/>
      <w:r w:rsidRPr="00CB79C8">
        <w:t>test_total_bill</w:t>
      </w:r>
      <w:proofErr w:type="spellEnd"/>
    </w:p>
    <w:p w14:paraId="314EB948" w14:textId="77777777" w:rsidR="00CB79C8" w:rsidRPr="00CB79C8" w:rsidRDefault="00CB79C8" w:rsidP="00CB79C8">
      <w:r w:rsidRPr="00CB79C8">
        <w:t>Effettua test su tutti i modelli dell’</w:t>
      </w:r>
      <w:proofErr w:type="spellStart"/>
      <w:r w:rsidRPr="00CB79C8">
        <w:t>ecommerceApi</w:t>
      </w:r>
      <w:proofErr w:type="spellEnd"/>
      <w:r w:rsidRPr="00CB79C8">
        <w:t xml:space="preserve"> verificando che la somma totale dei prezzi di tutti i prodotti nel carrello sia giusta. Nella parte di inizializzazione crea istanze arbitrarie dei modelli in questione e infine asserisce che il totale sia effettivamente quello giusto. Questo verifica anche che i modelli siano correlati tra di loro in modo corretto. Effettua anche un test sulla creazione dell’utente.</w:t>
      </w:r>
    </w:p>
    <w:p w14:paraId="3426C13E" w14:textId="77777777" w:rsidR="00CB79C8" w:rsidRPr="00CB79C8" w:rsidRDefault="00CB79C8" w:rsidP="00CB79C8">
      <w:pPr>
        <w:pStyle w:val="Puntoelenco"/>
      </w:pPr>
      <w:proofErr w:type="spellStart"/>
      <w:r w:rsidRPr="00CB79C8">
        <w:t>test_checkout_url_is_risolved</w:t>
      </w:r>
      <w:proofErr w:type="spellEnd"/>
    </w:p>
    <w:p w14:paraId="4DD0494E" w14:textId="77777777" w:rsidR="00CB79C8" w:rsidRPr="00CB79C8" w:rsidRDefault="00CB79C8" w:rsidP="00CB79C8">
      <w:r w:rsidRPr="00CB79C8">
        <w:t xml:space="preserve">Verifica che l’indirizzo URL “checkout” risolva correttamente nella </w:t>
      </w:r>
      <w:proofErr w:type="spellStart"/>
      <w:r w:rsidRPr="00CB79C8">
        <w:t>view</w:t>
      </w:r>
      <w:proofErr w:type="spellEnd"/>
      <w:r w:rsidRPr="00CB79C8">
        <w:t xml:space="preserve"> assegnata.</w:t>
      </w:r>
    </w:p>
    <w:p w14:paraId="4A9910C0" w14:textId="77777777" w:rsidR="00CB79C8" w:rsidRPr="00CB79C8" w:rsidRDefault="00CB79C8" w:rsidP="00CB79C8">
      <w:pPr>
        <w:pStyle w:val="Puntoelenco"/>
      </w:pPr>
      <w:proofErr w:type="spellStart"/>
      <w:r w:rsidRPr="00CB79C8">
        <w:t>test_products_list_GET</w:t>
      </w:r>
      <w:proofErr w:type="spellEnd"/>
    </w:p>
    <w:p w14:paraId="6D24604D" w14:textId="77777777" w:rsidR="00CB79C8" w:rsidRPr="00CB79C8" w:rsidRDefault="00CB79C8" w:rsidP="00CB79C8">
      <w:r w:rsidRPr="00CB79C8">
        <w:t>Verifica che la chiamata all’API per l’ottenimento della lista dei prodotti restituisca una risposta con stato 200.</w:t>
      </w:r>
    </w:p>
    <w:p w14:paraId="278F5FE9" w14:textId="77777777" w:rsidR="00CB79C8" w:rsidRPr="00CB79C8" w:rsidRDefault="00CB79C8" w:rsidP="00CB79C8">
      <w:pPr>
        <w:pStyle w:val="Puntoelenco"/>
      </w:pPr>
      <w:proofErr w:type="spellStart"/>
      <w:r w:rsidRPr="00CB79C8">
        <w:t>test_products_POST</w:t>
      </w:r>
      <w:proofErr w:type="spellEnd"/>
    </w:p>
    <w:p w14:paraId="425F43E3" w14:textId="77777777" w:rsidR="00CB79C8" w:rsidRPr="00CB79C8" w:rsidRDefault="00CB79C8" w:rsidP="00CB79C8">
      <w:r w:rsidRPr="00CB79C8">
        <w:t xml:space="preserve">Verifica che la chiamata all’API per la creazione di un prodotto restituisca una risposta con stato 405 (Method Not </w:t>
      </w:r>
      <w:proofErr w:type="spellStart"/>
      <w:r w:rsidRPr="00CB79C8">
        <w:t>Allowed</w:t>
      </w:r>
      <w:proofErr w:type="spellEnd"/>
      <w:r w:rsidRPr="00CB79C8">
        <w:t>), vale a dire che solo l’amministratore può creare un prodotto</w:t>
      </w:r>
    </w:p>
    <w:p w14:paraId="5BBC37ED" w14:textId="4352F75A" w:rsidR="00CB79C8" w:rsidRPr="00CB79C8" w:rsidRDefault="00CB79C8" w:rsidP="00CB79C8">
      <w:pPr>
        <w:pStyle w:val="Titolo2"/>
      </w:pPr>
      <w:bookmarkStart w:id="13" w:name="_Toc143873911"/>
      <w:r w:rsidRPr="00CB79C8">
        <w:lastRenderedPageBreak/>
        <w:t>Course</w:t>
      </w:r>
      <w:r w:rsidR="00E62DC5">
        <w:t xml:space="preserve"> </w:t>
      </w:r>
      <w:r w:rsidRPr="00CB79C8">
        <w:t>Api</w:t>
      </w:r>
      <w:bookmarkEnd w:id="13"/>
    </w:p>
    <w:p w14:paraId="5EBA5E7B" w14:textId="77777777" w:rsidR="00CB79C8" w:rsidRPr="00CB79C8" w:rsidRDefault="00CB79C8" w:rsidP="00CB79C8">
      <w:pPr>
        <w:pStyle w:val="Puntoelenco"/>
      </w:pPr>
      <w:proofErr w:type="spellStart"/>
      <w:r w:rsidRPr="00CB79C8">
        <w:t>test_courses_url_is_risolved</w:t>
      </w:r>
      <w:proofErr w:type="spellEnd"/>
    </w:p>
    <w:p w14:paraId="2EC7774A" w14:textId="77777777" w:rsidR="00CB79C8" w:rsidRPr="00CB79C8" w:rsidRDefault="00CB79C8" w:rsidP="00CB79C8">
      <w:r w:rsidRPr="00CB79C8">
        <w:t>Verifica che l’indirizzo URL per l’ottenimento della lista dei corsi disponibili venga risolto correttamente.</w:t>
      </w:r>
    </w:p>
    <w:p w14:paraId="35382D39" w14:textId="77777777" w:rsidR="00CB79C8" w:rsidRPr="00CB79C8" w:rsidRDefault="00CB79C8" w:rsidP="00CB79C8">
      <w:pPr>
        <w:pStyle w:val="Puntoelenco"/>
      </w:pPr>
      <w:proofErr w:type="spellStart"/>
      <w:r w:rsidRPr="00CB79C8">
        <w:t>test_courses_list_GET</w:t>
      </w:r>
      <w:proofErr w:type="spellEnd"/>
    </w:p>
    <w:p w14:paraId="472BA74B" w14:textId="77777777" w:rsidR="00CB79C8" w:rsidRPr="00CB79C8" w:rsidRDefault="00CB79C8" w:rsidP="00CB79C8">
      <w:r w:rsidRPr="00CB79C8">
        <w:t>Verifica che la chiamata all’API per l’ottenimento della lista dei corsi restituisca una risposta con stato 200.</w:t>
      </w:r>
    </w:p>
    <w:p w14:paraId="70BDBBF0" w14:textId="77777777" w:rsidR="00CB79C8" w:rsidRPr="00CB79C8" w:rsidRDefault="00CB79C8" w:rsidP="00CB79C8">
      <w:pPr>
        <w:pStyle w:val="Puntoelenco"/>
      </w:pPr>
      <w:proofErr w:type="spellStart"/>
      <w:r w:rsidRPr="00CB79C8">
        <w:t>test_courses_POST</w:t>
      </w:r>
      <w:proofErr w:type="spellEnd"/>
    </w:p>
    <w:p w14:paraId="39DFE245" w14:textId="77777777" w:rsidR="00CB79C8" w:rsidRPr="00CB79C8" w:rsidRDefault="00CB79C8" w:rsidP="00CB79C8">
      <w:r w:rsidRPr="00CB79C8">
        <w:t>Verifica che la chiamata al metodo POST per la creazione di un corso restituisca una risposta con stato 401 (</w:t>
      </w:r>
      <w:proofErr w:type="spellStart"/>
      <w:r w:rsidRPr="00CB79C8">
        <w:t>Unauthorized</w:t>
      </w:r>
      <w:proofErr w:type="spellEnd"/>
      <w:r w:rsidRPr="00CB79C8">
        <w:t>), vale a dire che solo un istruttore può creare un corso</w:t>
      </w:r>
    </w:p>
    <w:p w14:paraId="15A9EEA9" w14:textId="45C616AB" w:rsidR="003E5DBA" w:rsidRDefault="00CB79C8" w:rsidP="00CB79C8">
      <w:pPr>
        <w:pStyle w:val="Titolo1"/>
      </w:pPr>
      <w:bookmarkStart w:id="14" w:name="_Toc143873912"/>
      <w:r>
        <w:t>Risultati dell’applicazione</w:t>
      </w:r>
      <w:bookmarkEnd w:id="14"/>
    </w:p>
    <w:p w14:paraId="5DAC8C2C" w14:textId="61B37885" w:rsidR="00CB79C8" w:rsidRDefault="003753E2" w:rsidP="00CB79C8">
      <w:pPr>
        <w:pStyle w:val="Titolo2"/>
      </w:pPr>
      <w:bookmarkStart w:id="15" w:name="_Toc143873913"/>
      <w:r>
        <w:t>Pagina di login</w:t>
      </w:r>
      <w:bookmarkEnd w:id="15"/>
    </w:p>
    <w:p w14:paraId="2D4B4F2A" w14:textId="555846B7" w:rsidR="00CB79C8" w:rsidRPr="00CB79C8" w:rsidRDefault="00CB79C8" w:rsidP="00CB79C8">
      <w:r>
        <w:t>In questa pagina l’utente inserisce l’indirizzo e-mail e la password per autenticarsi nel sito. Viene utilizzata da tutti gli utenti iscritti, sia clienti che istruttori</w:t>
      </w:r>
    </w:p>
    <w:p w14:paraId="7AE09469" w14:textId="77777777" w:rsidR="00CB79C8" w:rsidRDefault="00CB79C8" w:rsidP="00CB79C8">
      <w:pPr>
        <w:rPr>
          <w:noProof/>
        </w:rPr>
      </w:pPr>
    </w:p>
    <w:p w14:paraId="1D713ADB" w14:textId="0867381E" w:rsidR="00CB79C8" w:rsidRDefault="00CB79C8" w:rsidP="00CB79C8">
      <w:r>
        <w:rPr>
          <w:noProof/>
        </w:rPr>
        <w:drawing>
          <wp:inline distT="0" distB="0" distL="0" distR="0" wp14:anchorId="559E504F" wp14:editId="760A68E6">
            <wp:extent cx="6002551" cy="2849880"/>
            <wp:effectExtent l="0" t="0" r="0" b="7620"/>
            <wp:docPr id="9290724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21180"/>
                    <a:stretch/>
                  </pic:blipFill>
                  <pic:spPr bwMode="auto">
                    <a:xfrm>
                      <a:off x="0" y="0"/>
                      <a:ext cx="6017618" cy="2857034"/>
                    </a:xfrm>
                    <a:prstGeom prst="rect">
                      <a:avLst/>
                    </a:prstGeom>
                    <a:noFill/>
                    <a:ln>
                      <a:noFill/>
                    </a:ln>
                    <a:extLst>
                      <a:ext uri="{53640926-AAD7-44D8-BBD7-CCE9431645EC}">
                        <a14:shadowObscured xmlns:a14="http://schemas.microsoft.com/office/drawing/2010/main"/>
                      </a:ext>
                    </a:extLst>
                  </pic:spPr>
                </pic:pic>
              </a:graphicData>
            </a:graphic>
          </wp:inline>
        </w:drawing>
      </w:r>
    </w:p>
    <w:p w14:paraId="6CC57F98" w14:textId="190C1D69" w:rsidR="00CB79C8" w:rsidRDefault="00CB79C8" w:rsidP="00CB79C8">
      <w:pPr>
        <w:pStyle w:val="Titolo2"/>
      </w:pPr>
      <w:bookmarkStart w:id="16" w:name="_Toc143873914"/>
      <w:r>
        <w:t>Pagine di registrazione</w:t>
      </w:r>
      <w:bookmarkEnd w:id="16"/>
    </w:p>
    <w:p w14:paraId="6E402204" w14:textId="26209209" w:rsidR="00CB79C8" w:rsidRDefault="003753E2" w:rsidP="00CB79C8">
      <w:pPr>
        <w:rPr>
          <w:noProof/>
        </w:rPr>
      </w:pPr>
      <w:r>
        <w:rPr>
          <w:noProof/>
        </w:rPr>
        <w:t>Pagine di registrazione rispettivamente dell’utente e dell’istruttore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5211"/>
      </w:tblGrid>
      <w:tr w:rsidR="003753E2" w14:paraId="53850B63" w14:textId="77777777" w:rsidTr="003753E2">
        <w:tc>
          <w:tcPr>
            <w:tcW w:w="3032" w:type="dxa"/>
          </w:tcPr>
          <w:p w14:paraId="752F2D72" w14:textId="1F14D6BC" w:rsidR="003753E2" w:rsidRDefault="003753E2" w:rsidP="00CB79C8">
            <w:r>
              <w:rPr>
                <w:noProof/>
              </w:rPr>
              <w:lastRenderedPageBreak/>
              <w:drawing>
                <wp:inline distT="0" distB="0" distL="0" distR="0" wp14:anchorId="15805BB4" wp14:editId="4DD9CAE9">
                  <wp:extent cx="2730621" cy="5036820"/>
                  <wp:effectExtent l="0" t="0" r="0" b="0"/>
                  <wp:docPr id="106740285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2858" name="Immagin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33977" r="32746"/>
                          <a:stretch/>
                        </pic:blipFill>
                        <pic:spPr bwMode="auto">
                          <a:xfrm>
                            <a:off x="0" y="0"/>
                            <a:ext cx="2748120" cy="50690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06" w:type="dxa"/>
          </w:tcPr>
          <w:p w14:paraId="2DEF61BB" w14:textId="5C6AA3BE" w:rsidR="003753E2" w:rsidRDefault="003753E2" w:rsidP="00CB79C8">
            <w:r>
              <w:rPr>
                <w:noProof/>
              </w:rPr>
              <w:drawing>
                <wp:inline distT="0" distB="0" distL="0" distR="0" wp14:anchorId="0218A42B" wp14:editId="53F62CB7">
                  <wp:extent cx="3230880" cy="5605891"/>
                  <wp:effectExtent l="0" t="0" r="7620" b="0"/>
                  <wp:docPr id="139179670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6703" name="Immagin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32719" r="31507"/>
                          <a:stretch/>
                        </pic:blipFill>
                        <pic:spPr bwMode="auto">
                          <a:xfrm>
                            <a:off x="0" y="0"/>
                            <a:ext cx="3236548" cy="56157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268A5" w14:paraId="393285D2" w14:textId="77777777" w:rsidTr="003753E2">
        <w:tc>
          <w:tcPr>
            <w:tcW w:w="3032" w:type="dxa"/>
          </w:tcPr>
          <w:p w14:paraId="107E3D90" w14:textId="2F958568" w:rsidR="003268A5" w:rsidRPr="003268A5" w:rsidRDefault="003268A5" w:rsidP="003268A5">
            <w:pPr>
              <w:pStyle w:val="Titolo2"/>
            </w:pPr>
          </w:p>
        </w:tc>
        <w:tc>
          <w:tcPr>
            <w:tcW w:w="6606" w:type="dxa"/>
          </w:tcPr>
          <w:p w14:paraId="560C840B" w14:textId="77777777" w:rsidR="003268A5" w:rsidRDefault="003268A5" w:rsidP="00CB79C8">
            <w:pPr>
              <w:rPr>
                <w:noProof/>
              </w:rPr>
            </w:pPr>
          </w:p>
        </w:tc>
      </w:tr>
    </w:tbl>
    <w:p w14:paraId="5667F293" w14:textId="208C7C6E" w:rsidR="003268A5" w:rsidRDefault="003268A5" w:rsidP="003753E2">
      <w:pPr>
        <w:pStyle w:val="Titolo2"/>
      </w:pPr>
      <w:bookmarkStart w:id="17" w:name="_Toc143873915"/>
      <w:r>
        <w:t>Homepage</w:t>
      </w:r>
      <w:bookmarkEnd w:id="17"/>
    </w:p>
    <w:p w14:paraId="72531017" w14:textId="67CB5FAF" w:rsidR="003268A5" w:rsidRPr="003268A5" w:rsidRDefault="003268A5" w:rsidP="003268A5">
      <w:r>
        <w:t>Questa è la homepage, pagina in cui vengono mostrati i prodotti consigliati (primi 4) e i corsi a cui si è iscritti (solo per gli utenti autenticati). I prodotti vengono mostrati in un riquadro uguale a quello della pagina in cui vengono mostrati tutti i prodotti (spiegato successivamente)</w:t>
      </w:r>
    </w:p>
    <w:p w14:paraId="142082A3" w14:textId="48342F55" w:rsidR="003268A5" w:rsidRPr="003268A5" w:rsidRDefault="003268A5" w:rsidP="003268A5">
      <w:r>
        <w:rPr>
          <w:noProof/>
        </w:rPr>
        <w:lastRenderedPageBreak/>
        <w:drawing>
          <wp:inline distT="0" distB="0" distL="0" distR="0" wp14:anchorId="1508A453" wp14:editId="3E735359">
            <wp:extent cx="6120130" cy="3063240"/>
            <wp:effectExtent l="0" t="0" r="0" b="3810"/>
            <wp:docPr id="7995680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806" name="Immagine 799568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063240"/>
                    </a:xfrm>
                    <a:prstGeom prst="rect">
                      <a:avLst/>
                    </a:prstGeom>
                  </pic:spPr>
                </pic:pic>
              </a:graphicData>
            </a:graphic>
          </wp:inline>
        </w:drawing>
      </w:r>
    </w:p>
    <w:p w14:paraId="2A032261" w14:textId="209A3174" w:rsidR="003753E2" w:rsidRDefault="00B231DC" w:rsidP="003753E2">
      <w:pPr>
        <w:pStyle w:val="Titolo2"/>
      </w:pPr>
      <w:bookmarkStart w:id="18" w:name="_Toc143873916"/>
      <w:r>
        <w:t>Pagina di elenco dei corsi</w:t>
      </w:r>
      <w:bookmarkEnd w:id="18"/>
    </w:p>
    <w:p w14:paraId="49885C3E" w14:textId="39B16834" w:rsidR="00B231DC" w:rsidRPr="00B231DC" w:rsidRDefault="00B231DC" w:rsidP="00B231DC">
      <w:r>
        <w:t>Questa pagina mostra i corsi disponibili (approvati dall’amministratore) a cui un utente si può iscrivere. Per poter visualizzare il dettaglio bisogna cliccare sul singolo riquadro che riassume le principali informazioni sul corso. Gli istruttori hanno una sezione aggiuntiva in cui gli vengono mostrati i corsi che vengono creati da loro.</w:t>
      </w:r>
    </w:p>
    <w:p w14:paraId="1D09D969" w14:textId="254260AE" w:rsidR="00B231DC" w:rsidRDefault="00B231DC" w:rsidP="00B231DC">
      <w:r>
        <w:rPr>
          <w:noProof/>
        </w:rPr>
        <w:drawing>
          <wp:inline distT="0" distB="0" distL="0" distR="0" wp14:anchorId="7E83A6D5" wp14:editId="5E338936">
            <wp:extent cx="6035040" cy="4039583"/>
            <wp:effectExtent l="0" t="0" r="3810" b="0"/>
            <wp:docPr id="7623250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25012" name="Immagine 762325012"/>
                    <pic:cNvPicPr/>
                  </pic:nvPicPr>
                  <pic:blipFill rotWithShape="1">
                    <a:blip r:embed="rId23" cstate="print">
                      <a:extLst>
                        <a:ext uri="{28A0092B-C50C-407E-A947-70E740481C1C}">
                          <a14:useLocalDpi xmlns:a14="http://schemas.microsoft.com/office/drawing/2010/main" val="0"/>
                        </a:ext>
                      </a:extLst>
                    </a:blip>
                    <a:srcRect r="22806" b="45166"/>
                    <a:stretch/>
                  </pic:blipFill>
                  <pic:spPr bwMode="auto">
                    <a:xfrm>
                      <a:off x="0" y="0"/>
                      <a:ext cx="6039427" cy="4042519"/>
                    </a:xfrm>
                    <a:prstGeom prst="rect">
                      <a:avLst/>
                    </a:prstGeom>
                    <a:ln>
                      <a:noFill/>
                    </a:ln>
                    <a:extLst>
                      <a:ext uri="{53640926-AAD7-44D8-BBD7-CCE9431645EC}">
                        <a14:shadowObscured xmlns:a14="http://schemas.microsoft.com/office/drawing/2010/main"/>
                      </a:ext>
                    </a:extLst>
                  </pic:spPr>
                </pic:pic>
              </a:graphicData>
            </a:graphic>
          </wp:inline>
        </w:drawing>
      </w:r>
    </w:p>
    <w:p w14:paraId="6FE0FE1D" w14:textId="758F88CD" w:rsidR="00B231DC" w:rsidRDefault="00B231DC" w:rsidP="00B231DC">
      <w:pPr>
        <w:pStyle w:val="Titolo2"/>
      </w:pPr>
      <w:bookmarkStart w:id="19" w:name="_Toc143873917"/>
      <w:r>
        <w:lastRenderedPageBreak/>
        <w:t>Dettaglio del corso</w:t>
      </w:r>
      <w:bookmarkEnd w:id="19"/>
    </w:p>
    <w:p w14:paraId="3421E237" w14:textId="3E6F0BD7" w:rsidR="00B231DC" w:rsidRDefault="00B231DC" w:rsidP="00B231DC">
      <w:r w:rsidRPr="00B231DC">
        <w:drawing>
          <wp:inline distT="0" distB="0" distL="0" distR="0" wp14:anchorId="45260734" wp14:editId="4ECC244C">
            <wp:extent cx="6120130" cy="2846705"/>
            <wp:effectExtent l="0" t="0" r="0" b="0"/>
            <wp:docPr id="8483244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4455" name=""/>
                    <pic:cNvPicPr/>
                  </pic:nvPicPr>
                  <pic:blipFill>
                    <a:blip r:embed="rId24"/>
                    <a:stretch>
                      <a:fillRect/>
                    </a:stretch>
                  </pic:blipFill>
                  <pic:spPr>
                    <a:xfrm>
                      <a:off x="0" y="0"/>
                      <a:ext cx="6120130" cy="2846705"/>
                    </a:xfrm>
                    <a:prstGeom prst="rect">
                      <a:avLst/>
                    </a:prstGeom>
                  </pic:spPr>
                </pic:pic>
              </a:graphicData>
            </a:graphic>
          </wp:inline>
        </w:drawing>
      </w:r>
    </w:p>
    <w:p w14:paraId="7F7FBBCC" w14:textId="565C6CF4" w:rsidR="00B231DC" w:rsidRDefault="00DD4469" w:rsidP="00B231DC">
      <w:pPr>
        <w:pStyle w:val="Titolo2"/>
      </w:pPr>
      <w:bookmarkStart w:id="20" w:name="_Toc143873918"/>
      <w:r>
        <w:t>Pagina di elenco dei prodotti</w:t>
      </w:r>
      <w:bookmarkEnd w:id="20"/>
    </w:p>
    <w:p w14:paraId="404BAB77" w14:textId="3CBE124E" w:rsidR="00DD4469" w:rsidRPr="00DD4469" w:rsidRDefault="00DD4469" w:rsidP="00DD4469">
      <w:r>
        <w:t>Questa pagina mostra tutti i prodotti disponibili per l’acquisto sul sito. Come i corsi, anche i prodotti riassumono le informazioni principali in un riquadro con cui è possibile interagire accedendo così al dettaglio del prodotto. Nel riquadro viene mostrato anche un pulsante “Aggiungi al carrello” per permettere all’utente di aggiungere immediatamente il prodotto al carrello (solo una quantità alla volta)</w:t>
      </w:r>
    </w:p>
    <w:p w14:paraId="6FF3502A" w14:textId="0371313E" w:rsidR="00DD4469" w:rsidRDefault="00DD4469" w:rsidP="00DD4469">
      <w:r>
        <w:rPr>
          <w:noProof/>
        </w:rPr>
        <w:drawing>
          <wp:inline distT="0" distB="0" distL="0" distR="0" wp14:anchorId="287ACED3" wp14:editId="0DD62E32">
            <wp:extent cx="6055813" cy="3596640"/>
            <wp:effectExtent l="0" t="0" r="2540" b="3810"/>
            <wp:docPr id="187921465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4654" name="Immagine 1879214654"/>
                    <pic:cNvPicPr/>
                  </pic:nvPicPr>
                  <pic:blipFill rotWithShape="1">
                    <a:blip r:embed="rId25" cstate="print">
                      <a:extLst>
                        <a:ext uri="{28A0092B-C50C-407E-A947-70E740481C1C}">
                          <a14:useLocalDpi xmlns:a14="http://schemas.microsoft.com/office/drawing/2010/main" val="0"/>
                        </a:ext>
                      </a:extLst>
                    </a:blip>
                    <a:srcRect l="24684" t="43346" r="16980" b="7632"/>
                    <a:stretch/>
                  </pic:blipFill>
                  <pic:spPr bwMode="auto">
                    <a:xfrm>
                      <a:off x="0" y="0"/>
                      <a:ext cx="6069174" cy="3604575"/>
                    </a:xfrm>
                    <a:prstGeom prst="rect">
                      <a:avLst/>
                    </a:prstGeom>
                    <a:ln>
                      <a:noFill/>
                    </a:ln>
                    <a:extLst>
                      <a:ext uri="{53640926-AAD7-44D8-BBD7-CCE9431645EC}">
                        <a14:shadowObscured xmlns:a14="http://schemas.microsoft.com/office/drawing/2010/main"/>
                      </a:ext>
                    </a:extLst>
                  </pic:spPr>
                </pic:pic>
              </a:graphicData>
            </a:graphic>
          </wp:inline>
        </w:drawing>
      </w:r>
    </w:p>
    <w:p w14:paraId="725F7C7B" w14:textId="361FE175" w:rsidR="00A473A8" w:rsidRDefault="00A473A8" w:rsidP="00A473A8">
      <w:pPr>
        <w:pStyle w:val="Titolo2"/>
      </w:pPr>
      <w:bookmarkStart w:id="21" w:name="_Toc143873919"/>
      <w:r>
        <w:lastRenderedPageBreak/>
        <w:t>Pagina del dettaglio di un prodotto</w:t>
      </w:r>
      <w:bookmarkEnd w:id="21"/>
    </w:p>
    <w:p w14:paraId="055133A7" w14:textId="7DD4E4EC" w:rsidR="00A473A8" w:rsidRPr="00A473A8" w:rsidRDefault="00A473A8" w:rsidP="00A473A8">
      <w:r>
        <w:t>Questa pagina mostra il dettaglio con tutte le informazioni riguardanti un prodotto. Ne visualizza tutte le recensioni e permette ad un utente autenticato di inserirne una propria (solo una per ogni prodotto). Da qui l’utente può anche scegliere la quantità da inserire nel carrello per poter acquistare il prodotto successivamente.</w:t>
      </w:r>
    </w:p>
    <w:p w14:paraId="5C420241" w14:textId="796BE785" w:rsidR="00A473A8" w:rsidRDefault="00A473A8" w:rsidP="00A473A8">
      <w:r>
        <w:rPr>
          <w:noProof/>
        </w:rPr>
        <w:drawing>
          <wp:inline distT="0" distB="0" distL="0" distR="0" wp14:anchorId="3B9DCE94" wp14:editId="2619B600">
            <wp:extent cx="6055360" cy="5870091"/>
            <wp:effectExtent l="0" t="0" r="2540" b="0"/>
            <wp:docPr id="135533784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37841" name="Immagine 1355337841"/>
                    <pic:cNvPicPr/>
                  </pic:nvPicPr>
                  <pic:blipFill rotWithShape="1">
                    <a:blip r:embed="rId26" cstate="print">
                      <a:extLst>
                        <a:ext uri="{28A0092B-C50C-407E-A947-70E740481C1C}">
                          <a14:useLocalDpi xmlns:a14="http://schemas.microsoft.com/office/drawing/2010/main" val="0"/>
                        </a:ext>
                      </a:extLst>
                    </a:blip>
                    <a:srcRect r="22681" b="20458"/>
                    <a:stretch/>
                  </pic:blipFill>
                  <pic:spPr bwMode="auto">
                    <a:xfrm>
                      <a:off x="0" y="0"/>
                      <a:ext cx="6061166" cy="5875719"/>
                    </a:xfrm>
                    <a:prstGeom prst="rect">
                      <a:avLst/>
                    </a:prstGeom>
                    <a:ln>
                      <a:noFill/>
                    </a:ln>
                    <a:extLst>
                      <a:ext uri="{53640926-AAD7-44D8-BBD7-CCE9431645EC}">
                        <a14:shadowObscured xmlns:a14="http://schemas.microsoft.com/office/drawing/2010/main"/>
                      </a:ext>
                    </a:extLst>
                  </pic:spPr>
                </pic:pic>
              </a:graphicData>
            </a:graphic>
          </wp:inline>
        </w:drawing>
      </w:r>
    </w:p>
    <w:p w14:paraId="7D3985E1" w14:textId="41EEE9C4" w:rsidR="003268A5" w:rsidRDefault="003268A5" w:rsidP="003268A5">
      <w:pPr>
        <w:pStyle w:val="Titolo2"/>
      </w:pPr>
      <w:bookmarkStart w:id="22" w:name="_Toc143873920"/>
      <w:r>
        <w:t>Pagina del carrello e del checkout</w:t>
      </w:r>
      <w:bookmarkEnd w:id="22"/>
    </w:p>
    <w:p w14:paraId="3FEC8E30" w14:textId="7EA6FE1A" w:rsidR="003268A5" w:rsidRPr="003268A5" w:rsidRDefault="003268A5" w:rsidP="003268A5">
      <w:r>
        <w:t>In questa pagina vengono mostrati tutti i prodotti attualmente nel carrello, con la relativa quantità per ogni prodotto. Da qui si procede anche all’ordine dei prodotti, inserendo un numero di carta e un indirizzo di consegna.</w:t>
      </w:r>
    </w:p>
    <w:p w14:paraId="2DB99EC3" w14:textId="2A824EBD" w:rsidR="003268A5" w:rsidRPr="003268A5" w:rsidRDefault="003268A5" w:rsidP="003268A5">
      <w:r>
        <w:rPr>
          <w:noProof/>
        </w:rPr>
        <w:lastRenderedPageBreak/>
        <w:drawing>
          <wp:inline distT="0" distB="0" distL="0" distR="0" wp14:anchorId="79BDF6E8" wp14:editId="68E6E415">
            <wp:extent cx="6120130" cy="3063240"/>
            <wp:effectExtent l="0" t="0" r="0" b="3810"/>
            <wp:docPr id="115989780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7807" name="Immagine 11598978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063240"/>
                    </a:xfrm>
                    <a:prstGeom prst="rect">
                      <a:avLst/>
                    </a:prstGeom>
                  </pic:spPr>
                </pic:pic>
              </a:graphicData>
            </a:graphic>
          </wp:inline>
        </w:drawing>
      </w:r>
    </w:p>
    <w:sectPr w:rsidR="003268A5" w:rsidRPr="003268A5" w:rsidSect="00CB79C8">
      <w:footerReference w:type="default" r:id="rId27"/>
      <w:pgSz w:w="11906" w:h="16838" w:code="9"/>
      <w:pgMar w:top="1417"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3A85D" w14:textId="77777777" w:rsidR="00707176" w:rsidRDefault="00707176" w:rsidP="00C6554A">
      <w:pPr>
        <w:spacing w:before="0" w:after="0" w:line="240" w:lineRule="auto"/>
      </w:pPr>
      <w:r>
        <w:separator/>
      </w:r>
    </w:p>
  </w:endnote>
  <w:endnote w:type="continuationSeparator" w:id="0">
    <w:p w14:paraId="7AECAE64" w14:textId="77777777" w:rsidR="00707176" w:rsidRDefault="0070717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BFB64" w14:textId="77777777" w:rsidR="00000000" w:rsidRDefault="00ED7C44">
    <w:pPr>
      <w:pStyle w:val="Pidipagina"/>
      <w:rPr>
        <w:noProof/>
      </w:rPr>
    </w:pPr>
    <w:r>
      <w:rPr>
        <w:noProof/>
        <w:lang w:bidi="it-IT"/>
      </w:rPr>
      <w:t xml:space="preserve">Pagina </w:t>
    </w:r>
    <w:r>
      <w:rPr>
        <w:noProof/>
        <w:lang w:bidi="it-IT"/>
      </w:rPr>
      <w:fldChar w:fldCharType="begin"/>
    </w:r>
    <w:r>
      <w:rPr>
        <w:noProof/>
        <w:lang w:bidi="it-IT"/>
      </w:rPr>
      <w:instrText xml:space="preserve"> PAGE  \* Arabic  \* MERGEFORMAT </w:instrText>
    </w:r>
    <w:r>
      <w:rPr>
        <w:noProof/>
        <w:lang w:bidi="it-IT"/>
      </w:rPr>
      <w:fldChar w:fldCharType="separate"/>
    </w:r>
    <w:r w:rsidR="0089714F">
      <w:rPr>
        <w:noProof/>
        <w:lang w:bidi="it-IT"/>
      </w:rPr>
      <w:t>1</w:t>
    </w:r>
    <w:r>
      <w:rPr>
        <w:noProof/>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7F083" w14:textId="77777777" w:rsidR="00707176" w:rsidRDefault="00707176" w:rsidP="00C6554A">
      <w:pPr>
        <w:spacing w:before="0" w:after="0" w:line="240" w:lineRule="auto"/>
      </w:pPr>
      <w:r>
        <w:separator/>
      </w:r>
    </w:p>
  </w:footnote>
  <w:footnote w:type="continuationSeparator" w:id="0">
    <w:p w14:paraId="75A8A79A" w14:textId="77777777" w:rsidR="00707176" w:rsidRDefault="0070717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FE24DE"/>
    <w:multiLevelType w:val="hybridMultilevel"/>
    <w:tmpl w:val="3CA05AE4"/>
    <w:lvl w:ilvl="0" w:tplc="BC9E7B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5747D34"/>
    <w:multiLevelType w:val="hybridMultilevel"/>
    <w:tmpl w:val="25824D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93C0379"/>
    <w:multiLevelType w:val="hybridMultilevel"/>
    <w:tmpl w:val="E578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59020D"/>
    <w:multiLevelType w:val="hybridMultilevel"/>
    <w:tmpl w:val="C9EABF44"/>
    <w:lvl w:ilvl="0" w:tplc="15E08D58">
      <w:numFmt w:val="bullet"/>
      <w:lvlText w:val="-"/>
      <w:lvlJc w:val="left"/>
      <w:pPr>
        <w:ind w:left="720" w:hanging="360"/>
      </w:pPr>
      <w:rPr>
        <w:rFonts w:ascii="Calibri" w:eastAsiaTheme="minorHAnsi" w:hAnsi="Calibri" w:cs="Calibri" w:hint="default"/>
        <w:sz w:val="28"/>
        <w:szCs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2B0604"/>
    <w:multiLevelType w:val="hybridMultilevel"/>
    <w:tmpl w:val="103C49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70312688">
    <w:abstractNumId w:val="9"/>
  </w:num>
  <w:num w:numId="2" w16cid:durableId="245849921">
    <w:abstractNumId w:val="8"/>
  </w:num>
  <w:num w:numId="3" w16cid:durableId="509491302">
    <w:abstractNumId w:val="8"/>
  </w:num>
  <w:num w:numId="4" w16cid:durableId="323050922">
    <w:abstractNumId w:val="9"/>
  </w:num>
  <w:num w:numId="5" w16cid:durableId="690185775">
    <w:abstractNumId w:val="16"/>
  </w:num>
  <w:num w:numId="6" w16cid:durableId="707529313">
    <w:abstractNumId w:val="10"/>
  </w:num>
  <w:num w:numId="7" w16cid:durableId="1958247149">
    <w:abstractNumId w:val="12"/>
  </w:num>
  <w:num w:numId="8" w16cid:durableId="1656834451">
    <w:abstractNumId w:val="7"/>
  </w:num>
  <w:num w:numId="9" w16cid:durableId="1459840486">
    <w:abstractNumId w:val="6"/>
  </w:num>
  <w:num w:numId="10" w16cid:durableId="95097772">
    <w:abstractNumId w:val="5"/>
  </w:num>
  <w:num w:numId="11" w16cid:durableId="1527020786">
    <w:abstractNumId w:val="4"/>
  </w:num>
  <w:num w:numId="12" w16cid:durableId="1336031468">
    <w:abstractNumId w:val="3"/>
  </w:num>
  <w:num w:numId="13" w16cid:durableId="1870490545">
    <w:abstractNumId w:val="2"/>
  </w:num>
  <w:num w:numId="14" w16cid:durableId="1761489470">
    <w:abstractNumId w:val="1"/>
  </w:num>
  <w:num w:numId="15" w16cid:durableId="1955941405">
    <w:abstractNumId w:val="0"/>
  </w:num>
  <w:num w:numId="16" w16cid:durableId="228274369">
    <w:abstractNumId w:val="13"/>
  </w:num>
  <w:num w:numId="17" w16cid:durableId="229073317">
    <w:abstractNumId w:val="15"/>
    <w:lvlOverride w:ilvl="0"/>
    <w:lvlOverride w:ilvl="1"/>
    <w:lvlOverride w:ilvl="2"/>
    <w:lvlOverride w:ilvl="3"/>
    <w:lvlOverride w:ilvl="4"/>
    <w:lvlOverride w:ilvl="5"/>
    <w:lvlOverride w:ilvl="6"/>
    <w:lvlOverride w:ilvl="7"/>
    <w:lvlOverride w:ilvl="8"/>
  </w:num>
  <w:num w:numId="18" w16cid:durableId="919215790">
    <w:abstractNumId w:val="14"/>
  </w:num>
  <w:num w:numId="19" w16cid:durableId="1261063507">
    <w:abstractNumId w:val="17"/>
  </w:num>
  <w:num w:numId="20" w16cid:durableId="9365214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881"/>
    <w:rsid w:val="0004363D"/>
    <w:rsid w:val="001D0223"/>
    <w:rsid w:val="002554CD"/>
    <w:rsid w:val="00293B83"/>
    <w:rsid w:val="002B4294"/>
    <w:rsid w:val="002C533B"/>
    <w:rsid w:val="002E51F5"/>
    <w:rsid w:val="003268A5"/>
    <w:rsid w:val="00333D0D"/>
    <w:rsid w:val="00350E19"/>
    <w:rsid w:val="003753E2"/>
    <w:rsid w:val="003E5DBA"/>
    <w:rsid w:val="00425D26"/>
    <w:rsid w:val="004C049F"/>
    <w:rsid w:val="004E64BC"/>
    <w:rsid w:val="005000E2"/>
    <w:rsid w:val="006A3CE7"/>
    <w:rsid w:val="0070296B"/>
    <w:rsid w:val="00707176"/>
    <w:rsid w:val="0089714F"/>
    <w:rsid w:val="008A6881"/>
    <w:rsid w:val="008C65CB"/>
    <w:rsid w:val="00A473A8"/>
    <w:rsid w:val="00B231DC"/>
    <w:rsid w:val="00B81C10"/>
    <w:rsid w:val="00C6554A"/>
    <w:rsid w:val="00CB79C8"/>
    <w:rsid w:val="00CD2C67"/>
    <w:rsid w:val="00DD4469"/>
    <w:rsid w:val="00E62DC5"/>
    <w:rsid w:val="00ED7C44"/>
    <w:rsid w:val="00EF64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5D451"/>
  <w15:chartTrackingRefBased/>
  <w15:docId w15:val="{C0F72119-3C6E-427B-93CE-8EEF80E6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533B"/>
    <w:rPr>
      <w:sz w:val="24"/>
    </w:rPr>
  </w:style>
  <w:style w:type="paragraph" w:styleId="Titolo1">
    <w:name w:val="heading 1"/>
    <w:basedOn w:val="Normale"/>
    <w:next w:val="Normale"/>
    <w:link w:val="Titolo1Carattere"/>
    <w:uiPriority w:val="9"/>
    <w:qFormat/>
    <w:rsid w:val="008A6881"/>
    <w:pPr>
      <w:keepNext/>
      <w:keepLines/>
      <w:spacing w:before="600" w:after="60"/>
      <w:contextualSpacing/>
      <w:outlineLvl w:val="0"/>
    </w:pPr>
    <w:rPr>
      <w:rFonts w:asciiTheme="majorHAnsi" w:eastAsiaTheme="majorEastAsia" w:hAnsiTheme="majorHAnsi" w:cstheme="majorBidi"/>
      <w:color w:val="003E75" w:themeColor="background2" w:themeShade="40"/>
      <w:sz w:val="32"/>
    </w:rPr>
  </w:style>
  <w:style w:type="paragraph" w:styleId="Titolo2">
    <w:name w:val="heading 2"/>
    <w:basedOn w:val="Normale"/>
    <w:next w:val="Normale"/>
    <w:link w:val="Titolo2Carattere"/>
    <w:uiPriority w:val="9"/>
    <w:unhideWhenUsed/>
    <w:qFormat/>
    <w:rsid w:val="008A6881"/>
    <w:pPr>
      <w:keepNext/>
      <w:keepLines/>
      <w:spacing w:before="240" w:after="0"/>
      <w:contextualSpacing/>
      <w:outlineLvl w:val="1"/>
    </w:pPr>
    <w:rPr>
      <w:rFonts w:asciiTheme="majorHAnsi" w:eastAsiaTheme="majorEastAsia" w:hAnsiTheme="majorHAnsi" w:cstheme="majorBidi"/>
      <w:caps/>
      <w:color w:val="003E75" w:themeColor="background2" w:themeShade="40"/>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6881"/>
    <w:rPr>
      <w:rFonts w:asciiTheme="majorHAnsi" w:eastAsiaTheme="majorEastAsia" w:hAnsiTheme="majorHAnsi" w:cstheme="majorBidi"/>
      <w:color w:val="003E75" w:themeColor="background2" w:themeShade="40"/>
      <w:sz w:val="32"/>
    </w:rPr>
  </w:style>
  <w:style w:type="character" w:customStyle="1" w:styleId="Titolo2Carattere">
    <w:name w:val="Titolo 2 Carattere"/>
    <w:basedOn w:val="Carpredefinitoparagrafo"/>
    <w:link w:val="Titolo2"/>
    <w:uiPriority w:val="9"/>
    <w:rsid w:val="008A6881"/>
    <w:rPr>
      <w:rFonts w:asciiTheme="majorHAnsi" w:eastAsiaTheme="majorEastAsia" w:hAnsiTheme="majorHAnsi" w:cstheme="majorBidi"/>
      <w:caps/>
      <w:color w:val="003E75" w:themeColor="background2" w:themeShade="40"/>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4"/>
      </w:numPr>
    </w:pPr>
  </w:style>
  <w:style w:type="paragraph" w:styleId="Titolo">
    <w:name w:val="Title"/>
    <w:basedOn w:val="Normale"/>
    <w:link w:val="TitoloCarattere"/>
    <w:uiPriority w:val="2"/>
    <w:unhideWhenUsed/>
    <w:qFormat/>
    <w:rsid w:val="008A6881"/>
    <w:pPr>
      <w:spacing w:before="480" w:after="40" w:line="240" w:lineRule="auto"/>
      <w:contextualSpacing/>
      <w:jc w:val="center"/>
    </w:pPr>
    <w:rPr>
      <w:rFonts w:asciiTheme="majorHAnsi" w:eastAsiaTheme="majorEastAsia" w:hAnsiTheme="majorHAnsi" w:cstheme="majorBidi"/>
      <w:color w:val="003E75" w:themeColor="background2" w:themeShade="40"/>
      <w:kern w:val="28"/>
      <w:sz w:val="60"/>
    </w:rPr>
  </w:style>
  <w:style w:type="character" w:customStyle="1" w:styleId="TitoloCarattere">
    <w:name w:val="Titolo Carattere"/>
    <w:basedOn w:val="Carpredefinitoparagrafo"/>
    <w:link w:val="Titolo"/>
    <w:uiPriority w:val="2"/>
    <w:rsid w:val="008A6881"/>
    <w:rPr>
      <w:rFonts w:asciiTheme="majorHAnsi" w:eastAsiaTheme="majorEastAsia" w:hAnsiTheme="majorHAnsi" w:cstheme="majorBidi"/>
      <w:color w:val="003E75" w:themeColor="background2" w:themeShade="40"/>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semiHidden/>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paragraph" w:styleId="Titolosommario">
    <w:name w:val="TOC Heading"/>
    <w:basedOn w:val="Titolo1"/>
    <w:next w:val="Normale"/>
    <w:uiPriority w:val="39"/>
    <w:unhideWhenUsed/>
    <w:qFormat/>
    <w:rsid w:val="00EF640F"/>
    <w:pPr>
      <w:spacing w:before="240" w:after="0" w:line="259" w:lineRule="auto"/>
      <w:contextualSpacing w:val="0"/>
      <w:outlineLvl w:val="9"/>
    </w:pPr>
    <w:rPr>
      <w:color w:val="007789" w:themeColor="accent1" w:themeShade="BF"/>
      <w:szCs w:val="32"/>
      <w:lang w:eastAsia="it-IT"/>
    </w:rPr>
  </w:style>
  <w:style w:type="paragraph" w:styleId="Sommario1">
    <w:name w:val="toc 1"/>
    <w:basedOn w:val="Normale"/>
    <w:next w:val="Normale"/>
    <w:autoRedefine/>
    <w:uiPriority w:val="39"/>
    <w:unhideWhenUsed/>
    <w:rsid w:val="00EF640F"/>
    <w:pPr>
      <w:spacing w:after="100"/>
    </w:pPr>
  </w:style>
  <w:style w:type="paragraph" w:styleId="Paragrafoelenco">
    <w:name w:val="List Paragraph"/>
    <w:basedOn w:val="Normale"/>
    <w:uiPriority w:val="34"/>
    <w:unhideWhenUsed/>
    <w:qFormat/>
    <w:rsid w:val="002C533B"/>
    <w:pPr>
      <w:ind w:left="720"/>
      <w:contextualSpacing/>
    </w:pPr>
  </w:style>
  <w:style w:type="paragraph" w:styleId="Sommario2">
    <w:name w:val="toc 2"/>
    <w:basedOn w:val="Normale"/>
    <w:next w:val="Normale"/>
    <w:autoRedefine/>
    <w:uiPriority w:val="39"/>
    <w:unhideWhenUsed/>
    <w:rsid w:val="00350E19"/>
    <w:pPr>
      <w:spacing w:after="100"/>
      <w:ind w:left="240"/>
    </w:pPr>
  </w:style>
  <w:style w:type="table" w:styleId="Grigliatabella">
    <w:name w:val="Table Grid"/>
    <w:basedOn w:val="Tabellanormale"/>
    <w:uiPriority w:val="39"/>
    <w:rsid w:val="0070296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62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diagramColors" Target="diagrams/colors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blaha\AppData\Roaming\Microsoft\Templates\Tesina%20con%20foto.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FB926B-DBF1-4CE6-B796-FC9C55F19053}"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it-IT"/>
        </a:p>
      </dgm:t>
    </dgm:pt>
    <dgm:pt modelId="{5A4E8619-0818-4804-81A3-B4FBFD67FA42}">
      <dgm:prSet phldrT="[Testo]"/>
      <dgm:spPr/>
      <dgm:t>
        <a:bodyPr/>
        <a:lstStyle/>
        <a:p>
          <a:pPr algn="l"/>
          <a:r>
            <a:rPr lang="it-IT"/>
            <a:t>courseApi</a:t>
          </a:r>
        </a:p>
      </dgm:t>
    </dgm:pt>
    <dgm:pt modelId="{433CBD63-E96D-488E-A89D-E151C58D92B4}" type="parTrans" cxnId="{FBDD5D94-FED8-4615-82D9-A0FB70BB3740}">
      <dgm:prSet/>
      <dgm:spPr/>
      <dgm:t>
        <a:bodyPr/>
        <a:lstStyle/>
        <a:p>
          <a:pPr algn="l"/>
          <a:endParaRPr lang="it-IT"/>
        </a:p>
      </dgm:t>
    </dgm:pt>
    <dgm:pt modelId="{CA976923-51BB-41E2-B414-DB73D7D1DE15}" type="sibTrans" cxnId="{FBDD5D94-FED8-4615-82D9-A0FB70BB3740}">
      <dgm:prSet/>
      <dgm:spPr/>
      <dgm:t>
        <a:bodyPr/>
        <a:lstStyle/>
        <a:p>
          <a:pPr algn="l"/>
          <a:endParaRPr lang="it-IT"/>
        </a:p>
      </dgm:t>
    </dgm:pt>
    <dgm:pt modelId="{DDB2F557-1DC3-4A74-82F1-843818AA3EF7}">
      <dgm:prSet phldrT="[Testo]"/>
      <dgm:spPr/>
      <dgm:t>
        <a:bodyPr/>
        <a:lstStyle/>
        <a:p>
          <a:pPr algn="l"/>
          <a:r>
            <a:rPr lang="it-IT"/>
            <a:t>Creazione, modifica dei corsi (solo istruttori)</a:t>
          </a:r>
        </a:p>
      </dgm:t>
    </dgm:pt>
    <dgm:pt modelId="{618886A6-96E9-4408-A693-7EB171E6989C}" type="parTrans" cxnId="{A013AB4B-EDA7-4E09-A3FF-2CCE39A0AA71}">
      <dgm:prSet/>
      <dgm:spPr/>
      <dgm:t>
        <a:bodyPr/>
        <a:lstStyle/>
        <a:p>
          <a:pPr algn="l"/>
          <a:endParaRPr lang="it-IT"/>
        </a:p>
      </dgm:t>
    </dgm:pt>
    <dgm:pt modelId="{DA795A4C-EEDE-4DF0-B1CB-E8EAA835A83E}" type="sibTrans" cxnId="{A013AB4B-EDA7-4E09-A3FF-2CCE39A0AA71}">
      <dgm:prSet/>
      <dgm:spPr/>
      <dgm:t>
        <a:bodyPr/>
        <a:lstStyle/>
        <a:p>
          <a:pPr algn="l"/>
          <a:endParaRPr lang="it-IT"/>
        </a:p>
      </dgm:t>
    </dgm:pt>
    <dgm:pt modelId="{E8708BFC-26A5-4560-955B-582E6B93C97C}">
      <dgm:prSet phldrT="[Testo]"/>
      <dgm:spPr/>
      <dgm:t>
        <a:bodyPr/>
        <a:lstStyle/>
        <a:p>
          <a:pPr algn="l"/>
          <a:r>
            <a:rPr lang="it-IT"/>
            <a:t>Iscrizione ai corsi</a:t>
          </a:r>
        </a:p>
      </dgm:t>
    </dgm:pt>
    <dgm:pt modelId="{6CE95013-7B6D-4676-B981-214A9B96E2F2}" type="parTrans" cxnId="{75642EB2-1111-42A2-BB13-DBECC5E8AD8D}">
      <dgm:prSet/>
      <dgm:spPr/>
      <dgm:t>
        <a:bodyPr/>
        <a:lstStyle/>
        <a:p>
          <a:pPr algn="l"/>
          <a:endParaRPr lang="it-IT"/>
        </a:p>
      </dgm:t>
    </dgm:pt>
    <dgm:pt modelId="{B4001F4C-CEDB-4296-AD7F-4F34C44C33DF}" type="sibTrans" cxnId="{75642EB2-1111-42A2-BB13-DBECC5E8AD8D}">
      <dgm:prSet/>
      <dgm:spPr/>
      <dgm:t>
        <a:bodyPr/>
        <a:lstStyle/>
        <a:p>
          <a:pPr algn="l"/>
          <a:endParaRPr lang="it-IT"/>
        </a:p>
      </dgm:t>
    </dgm:pt>
    <dgm:pt modelId="{4147A25C-2208-41A4-80A0-52402931C319}">
      <dgm:prSet phldrT="[Testo]"/>
      <dgm:spPr/>
      <dgm:t>
        <a:bodyPr/>
        <a:lstStyle/>
        <a:p>
          <a:pPr algn="l"/>
          <a:r>
            <a:rPr lang="it-IT"/>
            <a:t>ecommerceApi</a:t>
          </a:r>
        </a:p>
      </dgm:t>
    </dgm:pt>
    <dgm:pt modelId="{7EC9BE68-001B-4726-89A5-BE293105FCB6}" type="parTrans" cxnId="{B06662BB-0C05-4AF7-80C5-BA8973E81FBC}">
      <dgm:prSet/>
      <dgm:spPr/>
      <dgm:t>
        <a:bodyPr/>
        <a:lstStyle/>
        <a:p>
          <a:pPr algn="l"/>
          <a:endParaRPr lang="it-IT"/>
        </a:p>
      </dgm:t>
    </dgm:pt>
    <dgm:pt modelId="{ADAB5DE6-2145-4DC0-9B47-633BCBFE9A16}" type="sibTrans" cxnId="{B06662BB-0C05-4AF7-80C5-BA8973E81FBC}">
      <dgm:prSet/>
      <dgm:spPr/>
      <dgm:t>
        <a:bodyPr/>
        <a:lstStyle/>
        <a:p>
          <a:pPr algn="l"/>
          <a:endParaRPr lang="it-IT"/>
        </a:p>
      </dgm:t>
    </dgm:pt>
    <dgm:pt modelId="{B5B10D66-7EB3-40AE-938A-8954182543D9}">
      <dgm:prSet phldrT="[Testo]"/>
      <dgm:spPr/>
      <dgm:t>
        <a:bodyPr/>
        <a:lstStyle/>
        <a:p>
          <a:pPr algn="l"/>
          <a:r>
            <a:rPr lang="it-IT"/>
            <a:t>Visualizzazione dei prodotti in base al recommendation system</a:t>
          </a:r>
        </a:p>
      </dgm:t>
    </dgm:pt>
    <dgm:pt modelId="{37EE758F-197A-4317-A3B9-6F8DD8711341}" type="parTrans" cxnId="{35A89502-60C1-4401-BE32-636D212492B7}">
      <dgm:prSet/>
      <dgm:spPr/>
      <dgm:t>
        <a:bodyPr/>
        <a:lstStyle/>
        <a:p>
          <a:pPr algn="l"/>
          <a:endParaRPr lang="it-IT"/>
        </a:p>
      </dgm:t>
    </dgm:pt>
    <dgm:pt modelId="{CECDCAE6-F8D1-4CB5-A346-A9C776B111DF}" type="sibTrans" cxnId="{35A89502-60C1-4401-BE32-636D212492B7}">
      <dgm:prSet/>
      <dgm:spPr/>
      <dgm:t>
        <a:bodyPr/>
        <a:lstStyle/>
        <a:p>
          <a:pPr algn="l"/>
          <a:endParaRPr lang="it-IT"/>
        </a:p>
      </dgm:t>
    </dgm:pt>
    <dgm:pt modelId="{A285B840-BB64-45D5-A6A5-6082D804E9CC}">
      <dgm:prSet phldrT="[Testo]"/>
      <dgm:spPr/>
      <dgm:t>
        <a:bodyPr/>
        <a:lstStyle/>
        <a:p>
          <a:pPr algn="l"/>
          <a:r>
            <a:rPr lang="it-IT"/>
            <a:t>Visualizzazione dei prodotti in base alla ricerca (con o senza filtri)</a:t>
          </a:r>
        </a:p>
      </dgm:t>
    </dgm:pt>
    <dgm:pt modelId="{540096E4-7033-4AEC-994F-88D5C621914C}" type="parTrans" cxnId="{EF3ED6A0-A357-43E5-8A37-482C11772D5D}">
      <dgm:prSet/>
      <dgm:spPr/>
      <dgm:t>
        <a:bodyPr/>
        <a:lstStyle/>
        <a:p>
          <a:pPr algn="l"/>
          <a:endParaRPr lang="it-IT"/>
        </a:p>
      </dgm:t>
    </dgm:pt>
    <dgm:pt modelId="{7B5DA413-1890-4F01-99DC-BF2044ED401D}" type="sibTrans" cxnId="{EF3ED6A0-A357-43E5-8A37-482C11772D5D}">
      <dgm:prSet/>
      <dgm:spPr/>
      <dgm:t>
        <a:bodyPr/>
        <a:lstStyle/>
        <a:p>
          <a:pPr algn="l"/>
          <a:endParaRPr lang="it-IT"/>
        </a:p>
      </dgm:t>
    </dgm:pt>
    <dgm:pt modelId="{E6C4531A-6D79-4EED-96E1-10FCC5AD664B}">
      <dgm:prSet phldrT="[Testo]"/>
      <dgm:spPr/>
      <dgm:t>
        <a:bodyPr/>
        <a:lstStyle/>
        <a:p>
          <a:pPr algn="l"/>
          <a:r>
            <a:rPr lang="it-IT"/>
            <a:t>user</a:t>
          </a:r>
        </a:p>
      </dgm:t>
    </dgm:pt>
    <dgm:pt modelId="{A3EF8BBF-AF99-44F0-940A-A6DA3B066DA3}" type="parTrans" cxnId="{29F89D09-8C8D-4A67-B91C-C0AEB0C4B92D}">
      <dgm:prSet/>
      <dgm:spPr/>
      <dgm:t>
        <a:bodyPr/>
        <a:lstStyle/>
        <a:p>
          <a:pPr algn="l"/>
          <a:endParaRPr lang="it-IT"/>
        </a:p>
      </dgm:t>
    </dgm:pt>
    <dgm:pt modelId="{FD1EEDFD-B9B3-49F4-92AC-9331501200EF}" type="sibTrans" cxnId="{29F89D09-8C8D-4A67-B91C-C0AEB0C4B92D}">
      <dgm:prSet/>
      <dgm:spPr/>
      <dgm:t>
        <a:bodyPr/>
        <a:lstStyle/>
        <a:p>
          <a:pPr algn="l"/>
          <a:endParaRPr lang="it-IT"/>
        </a:p>
      </dgm:t>
    </dgm:pt>
    <dgm:pt modelId="{5B391CD4-00E6-452D-9875-7A653784864B}">
      <dgm:prSet phldrT="[Testo]"/>
      <dgm:spPr/>
      <dgm:t>
        <a:bodyPr/>
        <a:lstStyle/>
        <a:p>
          <a:pPr algn="l"/>
          <a:r>
            <a:rPr lang="it-IT"/>
            <a:t>Registrazione e login degli utenti (non istruttori)</a:t>
          </a:r>
        </a:p>
      </dgm:t>
    </dgm:pt>
    <dgm:pt modelId="{D72AD454-5DD7-46D4-A196-7AC3D8FBDAB5}" type="parTrans" cxnId="{D070A857-154C-4B42-84F5-52F14958B0D1}">
      <dgm:prSet/>
      <dgm:spPr/>
      <dgm:t>
        <a:bodyPr/>
        <a:lstStyle/>
        <a:p>
          <a:pPr algn="l"/>
          <a:endParaRPr lang="it-IT"/>
        </a:p>
      </dgm:t>
    </dgm:pt>
    <dgm:pt modelId="{361215B4-C4BD-44D7-8882-632D14097C9E}" type="sibTrans" cxnId="{D070A857-154C-4B42-84F5-52F14958B0D1}">
      <dgm:prSet/>
      <dgm:spPr/>
      <dgm:t>
        <a:bodyPr/>
        <a:lstStyle/>
        <a:p>
          <a:pPr algn="l"/>
          <a:endParaRPr lang="it-IT"/>
        </a:p>
      </dgm:t>
    </dgm:pt>
    <dgm:pt modelId="{A347ADC9-4809-423D-8474-61C7D9C96C99}">
      <dgm:prSet phldrT="[Testo]"/>
      <dgm:spPr/>
      <dgm:t>
        <a:bodyPr/>
        <a:lstStyle/>
        <a:p>
          <a:pPr algn="l"/>
          <a:r>
            <a:rPr lang="it-IT"/>
            <a:t>Caricamento immagini del profilo utente</a:t>
          </a:r>
        </a:p>
      </dgm:t>
    </dgm:pt>
    <dgm:pt modelId="{CE34FB45-83B0-4235-988E-57662B80E14F}" type="parTrans" cxnId="{493ADDFB-0F99-496A-8483-EFD9CA92884D}">
      <dgm:prSet/>
      <dgm:spPr/>
      <dgm:t>
        <a:bodyPr/>
        <a:lstStyle/>
        <a:p>
          <a:pPr algn="l"/>
          <a:endParaRPr lang="it-IT"/>
        </a:p>
      </dgm:t>
    </dgm:pt>
    <dgm:pt modelId="{A0B3DCC3-DD32-4CB8-B7B9-B5FA98893C80}" type="sibTrans" cxnId="{493ADDFB-0F99-496A-8483-EFD9CA92884D}">
      <dgm:prSet/>
      <dgm:spPr/>
      <dgm:t>
        <a:bodyPr/>
        <a:lstStyle/>
        <a:p>
          <a:pPr algn="l"/>
          <a:endParaRPr lang="it-IT"/>
        </a:p>
      </dgm:t>
    </dgm:pt>
    <dgm:pt modelId="{DB0996E9-1A55-43FD-81AD-B3FE811488CA}">
      <dgm:prSet phldrT="[Testo]"/>
      <dgm:spPr/>
      <dgm:t>
        <a:bodyPr/>
        <a:lstStyle/>
        <a:p>
          <a:pPr algn="l"/>
          <a:r>
            <a:rPr lang="it-IT"/>
            <a:t>Gestione degli orari dei corsi</a:t>
          </a:r>
        </a:p>
      </dgm:t>
    </dgm:pt>
    <dgm:pt modelId="{B7D00C23-CC89-41B5-BE99-B9CD87F7FDDB}" type="parTrans" cxnId="{600EA12F-5D96-4F39-919D-580EE71EB648}">
      <dgm:prSet/>
      <dgm:spPr/>
      <dgm:t>
        <a:bodyPr/>
        <a:lstStyle/>
        <a:p>
          <a:pPr algn="l"/>
          <a:endParaRPr lang="it-IT"/>
        </a:p>
      </dgm:t>
    </dgm:pt>
    <dgm:pt modelId="{7AAF89DD-0267-4368-8876-2CB8661E5F45}" type="sibTrans" cxnId="{600EA12F-5D96-4F39-919D-580EE71EB648}">
      <dgm:prSet/>
      <dgm:spPr/>
      <dgm:t>
        <a:bodyPr/>
        <a:lstStyle/>
        <a:p>
          <a:pPr algn="l"/>
          <a:endParaRPr lang="it-IT"/>
        </a:p>
      </dgm:t>
    </dgm:pt>
    <dgm:pt modelId="{A2ECBFD0-12AD-4D66-98A2-58CC144B6A66}">
      <dgm:prSet phldrT="[Testo]"/>
      <dgm:spPr/>
      <dgm:t>
        <a:bodyPr/>
        <a:lstStyle/>
        <a:p>
          <a:pPr algn="l"/>
          <a:r>
            <a:rPr lang="it-IT"/>
            <a:t>Iscrizione degli istruttori</a:t>
          </a:r>
        </a:p>
      </dgm:t>
    </dgm:pt>
    <dgm:pt modelId="{A4ECDEA4-EEC5-48E4-87BE-A6D77EC988B5}" type="parTrans" cxnId="{F7F230E1-4B45-4023-86E3-2D3C0A677FBE}">
      <dgm:prSet/>
      <dgm:spPr/>
      <dgm:t>
        <a:bodyPr/>
        <a:lstStyle/>
        <a:p>
          <a:pPr algn="l"/>
          <a:endParaRPr lang="it-IT"/>
        </a:p>
      </dgm:t>
    </dgm:pt>
    <dgm:pt modelId="{98B7FCFD-3032-4868-83FE-DD7093006BEE}" type="sibTrans" cxnId="{F7F230E1-4B45-4023-86E3-2D3C0A677FBE}">
      <dgm:prSet/>
      <dgm:spPr/>
      <dgm:t>
        <a:bodyPr/>
        <a:lstStyle/>
        <a:p>
          <a:pPr algn="l"/>
          <a:endParaRPr lang="it-IT"/>
        </a:p>
      </dgm:t>
    </dgm:pt>
    <dgm:pt modelId="{68D9D57C-B450-4AB3-8842-FD07B0DBD486}">
      <dgm:prSet phldrT="[Testo]"/>
      <dgm:spPr/>
      <dgm:t>
        <a:bodyPr/>
        <a:lstStyle/>
        <a:p>
          <a:pPr algn="l"/>
          <a:r>
            <a:rPr lang="it-IT"/>
            <a:t>Gestione categorie dei corsi</a:t>
          </a:r>
        </a:p>
      </dgm:t>
    </dgm:pt>
    <dgm:pt modelId="{6DCF93BE-F2F8-4E97-B09C-7E44A1FF0C06}" type="parTrans" cxnId="{84B90706-F65E-46D2-901B-64182B8D050B}">
      <dgm:prSet/>
      <dgm:spPr/>
      <dgm:t>
        <a:bodyPr/>
        <a:lstStyle/>
        <a:p>
          <a:pPr algn="l"/>
          <a:endParaRPr lang="it-IT"/>
        </a:p>
      </dgm:t>
    </dgm:pt>
    <dgm:pt modelId="{0AFA9245-127F-4102-BADD-27A2E821CEA5}" type="sibTrans" cxnId="{84B90706-F65E-46D2-901B-64182B8D050B}">
      <dgm:prSet/>
      <dgm:spPr/>
      <dgm:t>
        <a:bodyPr/>
        <a:lstStyle/>
        <a:p>
          <a:pPr algn="l"/>
          <a:endParaRPr lang="it-IT"/>
        </a:p>
      </dgm:t>
    </dgm:pt>
    <dgm:pt modelId="{7095AB05-8B37-4F44-8DEF-001686FF526A}">
      <dgm:prSet phldrT="[Testo]"/>
      <dgm:spPr/>
      <dgm:t>
        <a:bodyPr/>
        <a:lstStyle/>
        <a:p>
          <a:pPr algn="l"/>
          <a:r>
            <a:rPr lang="it-IT"/>
            <a:t>Caricamento delle immagini dei corsi</a:t>
          </a:r>
        </a:p>
      </dgm:t>
    </dgm:pt>
    <dgm:pt modelId="{3DF4A670-21C6-4A75-A9B0-2499F95EA2D2}" type="parTrans" cxnId="{13CC9DD5-C462-4E22-A255-BB203C0407A1}">
      <dgm:prSet/>
      <dgm:spPr/>
      <dgm:t>
        <a:bodyPr/>
        <a:lstStyle/>
        <a:p>
          <a:pPr algn="l"/>
          <a:endParaRPr lang="it-IT"/>
        </a:p>
      </dgm:t>
    </dgm:pt>
    <dgm:pt modelId="{D3DE4DDA-0085-4E35-8F7C-4297452F5A84}" type="sibTrans" cxnId="{13CC9DD5-C462-4E22-A255-BB203C0407A1}">
      <dgm:prSet/>
      <dgm:spPr/>
      <dgm:t>
        <a:bodyPr/>
        <a:lstStyle/>
        <a:p>
          <a:pPr algn="l"/>
          <a:endParaRPr lang="it-IT"/>
        </a:p>
      </dgm:t>
    </dgm:pt>
    <dgm:pt modelId="{A09A44B3-B0C4-465D-8A46-9BB80A68C728}">
      <dgm:prSet phldrT="[Testo]"/>
      <dgm:spPr/>
      <dgm:t>
        <a:bodyPr/>
        <a:lstStyle/>
        <a:p>
          <a:pPr algn="l"/>
          <a:r>
            <a:rPr lang="it-IT"/>
            <a:t>Gestione categorie di prodotti</a:t>
          </a:r>
        </a:p>
      </dgm:t>
    </dgm:pt>
    <dgm:pt modelId="{592F3018-4CAA-42C0-9219-1A03712FAF8A}" type="parTrans" cxnId="{945D04F8-B184-468E-9F12-675784953E97}">
      <dgm:prSet/>
      <dgm:spPr/>
      <dgm:t>
        <a:bodyPr/>
        <a:lstStyle/>
        <a:p>
          <a:pPr algn="l"/>
          <a:endParaRPr lang="it-IT"/>
        </a:p>
      </dgm:t>
    </dgm:pt>
    <dgm:pt modelId="{636FB921-670B-456F-B172-8722D19AB13D}" type="sibTrans" cxnId="{945D04F8-B184-468E-9F12-675784953E97}">
      <dgm:prSet/>
      <dgm:spPr/>
      <dgm:t>
        <a:bodyPr/>
        <a:lstStyle/>
        <a:p>
          <a:pPr algn="l"/>
          <a:endParaRPr lang="it-IT"/>
        </a:p>
      </dgm:t>
    </dgm:pt>
    <dgm:pt modelId="{624BD255-1076-4AE5-8F5A-EBC06D4F6343}">
      <dgm:prSet phldrT="[Testo]"/>
      <dgm:spPr/>
      <dgm:t>
        <a:bodyPr/>
        <a:lstStyle/>
        <a:p>
          <a:pPr algn="l"/>
          <a:r>
            <a:rPr lang="it-IT"/>
            <a:t>Gestione degli ordini e del carrello</a:t>
          </a:r>
        </a:p>
      </dgm:t>
    </dgm:pt>
    <dgm:pt modelId="{3F4B6CD3-DFEF-4BE0-AC79-E12616E3C2CF}" type="parTrans" cxnId="{6915A81D-B8B3-417D-8C44-566C48B37CB6}">
      <dgm:prSet/>
      <dgm:spPr/>
      <dgm:t>
        <a:bodyPr/>
        <a:lstStyle/>
        <a:p>
          <a:pPr algn="l"/>
          <a:endParaRPr lang="it-IT"/>
        </a:p>
      </dgm:t>
    </dgm:pt>
    <dgm:pt modelId="{AFB9D190-8400-492B-B0EA-B5AAA7FAA94E}" type="sibTrans" cxnId="{6915A81D-B8B3-417D-8C44-566C48B37CB6}">
      <dgm:prSet/>
      <dgm:spPr/>
      <dgm:t>
        <a:bodyPr/>
        <a:lstStyle/>
        <a:p>
          <a:pPr algn="l"/>
          <a:endParaRPr lang="it-IT"/>
        </a:p>
      </dgm:t>
    </dgm:pt>
    <dgm:pt modelId="{835FB3CA-9A76-4906-B662-47D348CF2F2D}">
      <dgm:prSet phldrT="[Testo]"/>
      <dgm:spPr/>
      <dgm:t>
        <a:bodyPr/>
        <a:lstStyle/>
        <a:p>
          <a:pPr algn="l"/>
          <a:r>
            <a:rPr lang="it-IT"/>
            <a:t>Creazione e modifica di prodotti (solo admin)</a:t>
          </a:r>
        </a:p>
      </dgm:t>
    </dgm:pt>
    <dgm:pt modelId="{3D1A07BB-0339-48CE-A172-40AFCC895CB9}" type="parTrans" cxnId="{F2094F61-1EE4-4320-AA2B-EFD3B0EE7795}">
      <dgm:prSet/>
      <dgm:spPr/>
      <dgm:t>
        <a:bodyPr/>
        <a:lstStyle/>
        <a:p>
          <a:pPr algn="l"/>
          <a:endParaRPr lang="it-IT"/>
        </a:p>
      </dgm:t>
    </dgm:pt>
    <dgm:pt modelId="{7705FDF2-F85B-4A2B-BC2D-80AF4A44DF27}" type="sibTrans" cxnId="{F2094F61-1EE4-4320-AA2B-EFD3B0EE7795}">
      <dgm:prSet/>
      <dgm:spPr/>
      <dgm:t>
        <a:bodyPr/>
        <a:lstStyle/>
        <a:p>
          <a:pPr algn="l"/>
          <a:endParaRPr lang="it-IT"/>
        </a:p>
      </dgm:t>
    </dgm:pt>
    <dgm:pt modelId="{9FE2C084-A1FB-40FD-B824-7F05044F8EDE}">
      <dgm:prSet phldrT="[Testo]"/>
      <dgm:spPr/>
      <dgm:t>
        <a:bodyPr/>
        <a:lstStyle/>
        <a:p>
          <a:pPr algn="l"/>
          <a:r>
            <a:rPr lang="it-IT"/>
            <a:t>Visualizzazione dei corsi approvati</a:t>
          </a:r>
        </a:p>
      </dgm:t>
    </dgm:pt>
    <dgm:pt modelId="{31AA46ED-5C58-4A9B-AFB4-69291766FE71}" type="parTrans" cxnId="{7C6F28FB-927E-48C6-8643-A84AEB0BE05A}">
      <dgm:prSet/>
      <dgm:spPr/>
      <dgm:t>
        <a:bodyPr/>
        <a:lstStyle/>
        <a:p>
          <a:pPr algn="l"/>
          <a:endParaRPr lang="it-IT"/>
        </a:p>
      </dgm:t>
    </dgm:pt>
    <dgm:pt modelId="{DFFCE87A-A242-426B-95CC-AEA314100FC0}" type="sibTrans" cxnId="{7C6F28FB-927E-48C6-8643-A84AEB0BE05A}">
      <dgm:prSet/>
      <dgm:spPr/>
      <dgm:t>
        <a:bodyPr/>
        <a:lstStyle/>
        <a:p>
          <a:pPr algn="l"/>
          <a:endParaRPr lang="it-IT"/>
        </a:p>
      </dgm:t>
    </dgm:pt>
    <dgm:pt modelId="{7FF53EBD-7E54-4943-AB38-1C93CEC94A28}">
      <dgm:prSet phldrT="[Testo]"/>
      <dgm:spPr/>
      <dgm:t>
        <a:bodyPr/>
        <a:lstStyle/>
        <a:p>
          <a:pPr algn="l"/>
          <a:r>
            <a:rPr lang="it-IT"/>
            <a:t>Autenticazione</a:t>
          </a:r>
        </a:p>
      </dgm:t>
    </dgm:pt>
    <dgm:pt modelId="{50B14C59-9A39-47C6-836D-CED7D72EE23A}" type="parTrans" cxnId="{59ED0F44-B700-4FAB-9F1A-0DBC110DBA57}">
      <dgm:prSet/>
      <dgm:spPr/>
      <dgm:t>
        <a:bodyPr/>
        <a:lstStyle/>
        <a:p>
          <a:pPr algn="l"/>
          <a:endParaRPr lang="it-IT"/>
        </a:p>
      </dgm:t>
    </dgm:pt>
    <dgm:pt modelId="{85C1C279-BF0F-400C-A923-5D1FC8C6525A}" type="sibTrans" cxnId="{59ED0F44-B700-4FAB-9F1A-0DBC110DBA57}">
      <dgm:prSet/>
      <dgm:spPr/>
      <dgm:t>
        <a:bodyPr/>
        <a:lstStyle/>
        <a:p>
          <a:pPr algn="l"/>
          <a:endParaRPr lang="it-IT"/>
        </a:p>
      </dgm:t>
    </dgm:pt>
    <dgm:pt modelId="{7990E51D-133B-4970-84F9-19D6F06F4235}">
      <dgm:prSet phldrT="[Testo]"/>
      <dgm:spPr/>
      <dgm:t>
        <a:bodyPr/>
        <a:lstStyle/>
        <a:p>
          <a:pPr algn="l"/>
          <a:r>
            <a:rPr lang="it-IT"/>
            <a:t>Cambio della password di un utente</a:t>
          </a:r>
        </a:p>
      </dgm:t>
    </dgm:pt>
    <dgm:pt modelId="{89C985C3-554A-4D66-90D5-24C89B52C885}" type="parTrans" cxnId="{C0512C78-98B0-4F87-9132-1A16F1987FF6}">
      <dgm:prSet/>
      <dgm:spPr/>
      <dgm:t>
        <a:bodyPr/>
        <a:lstStyle/>
        <a:p>
          <a:pPr algn="l"/>
          <a:endParaRPr lang="it-IT"/>
        </a:p>
      </dgm:t>
    </dgm:pt>
    <dgm:pt modelId="{1C7C4F54-4A31-427B-9FB8-D2E5F59AD822}" type="sibTrans" cxnId="{C0512C78-98B0-4F87-9132-1A16F1987FF6}">
      <dgm:prSet/>
      <dgm:spPr/>
      <dgm:t>
        <a:bodyPr/>
        <a:lstStyle/>
        <a:p>
          <a:pPr algn="l"/>
          <a:endParaRPr lang="it-IT"/>
        </a:p>
      </dgm:t>
    </dgm:pt>
    <dgm:pt modelId="{A7A6B6C3-F58A-4159-8959-1D069D2A1E31}" type="pres">
      <dgm:prSet presAssocID="{A2FB926B-DBF1-4CE6-B796-FC9C55F19053}" presName="linear" presStyleCnt="0">
        <dgm:presLayoutVars>
          <dgm:dir/>
          <dgm:animLvl val="lvl"/>
          <dgm:resizeHandles val="exact"/>
        </dgm:presLayoutVars>
      </dgm:prSet>
      <dgm:spPr/>
    </dgm:pt>
    <dgm:pt modelId="{0AE3CB15-5BD8-40D6-B8EF-BB3E07351BA7}" type="pres">
      <dgm:prSet presAssocID="{5A4E8619-0818-4804-81A3-B4FBFD67FA42}" presName="parentLin" presStyleCnt="0"/>
      <dgm:spPr/>
    </dgm:pt>
    <dgm:pt modelId="{0088C100-0C7B-4060-B5EF-77FD00F1CA7B}" type="pres">
      <dgm:prSet presAssocID="{5A4E8619-0818-4804-81A3-B4FBFD67FA42}" presName="parentLeftMargin" presStyleLbl="node1" presStyleIdx="0" presStyleCnt="3"/>
      <dgm:spPr/>
    </dgm:pt>
    <dgm:pt modelId="{947E1E97-5AE1-485B-8DAA-71EF87DFF030}" type="pres">
      <dgm:prSet presAssocID="{5A4E8619-0818-4804-81A3-B4FBFD67FA42}" presName="parentText" presStyleLbl="node1" presStyleIdx="0" presStyleCnt="3">
        <dgm:presLayoutVars>
          <dgm:chMax val="0"/>
          <dgm:bulletEnabled val="1"/>
        </dgm:presLayoutVars>
      </dgm:prSet>
      <dgm:spPr/>
    </dgm:pt>
    <dgm:pt modelId="{F71AE3CF-01BD-4822-8D1C-DAB0C09AD43D}" type="pres">
      <dgm:prSet presAssocID="{5A4E8619-0818-4804-81A3-B4FBFD67FA42}" presName="negativeSpace" presStyleCnt="0"/>
      <dgm:spPr/>
    </dgm:pt>
    <dgm:pt modelId="{ABF1E43A-7E94-4DAE-BF51-EA2E026946CC}" type="pres">
      <dgm:prSet presAssocID="{5A4E8619-0818-4804-81A3-B4FBFD67FA42}" presName="childText" presStyleLbl="conFgAcc1" presStyleIdx="0" presStyleCnt="3">
        <dgm:presLayoutVars>
          <dgm:bulletEnabled val="1"/>
        </dgm:presLayoutVars>
      </dgm:prSet>
      <dgm:spPr/>
    </dgm:pt>
    <dgm:pt modelId="{085F1166-5C12-4E0E-9CED-CB318697E273}" type="pres">
      <dgm:prSet presAssocID="{CA976923-51BB-41E2-B414-DB73D7D1DE15}" presName="spaceBetweenRectangles" presStyleCnt="0"/>
      <dgm:spPr/>
    </dgm:pt>
    <dgm:pt modelId="{E5E0190A-4154-4FDB-ACF8-963EC8983BB0}" type="pres">
      <dgm:prSet presAssocID="{4147A25C-2208-41A4-80A0-52402931C319}" presName="parentLin" presStyleCnt="0"/>
      <dgm:spPr/>
    </dgm:pt>
    <dgm:pt modelId="{1D1AD8F0-A02A-4202-A210-1F020AB3EA60}" type="pres">
      <dgm:prSet presAssocID="{4147A25C-2208-41A4-80A0-52402931C319}" presName="parentLeftMargin" presStyleLbl="node1" presStyleIdx="0" presStyleCnt="3"/>
      <dgm:spPr/>
    </dgm:pt>
    <dgm:pt modelId="{3CBB1581-1A7B-4FE9-B2BE-A1BF9AB273D0}" type="pres">
      <dgm:prSet presAssocID="{4147A25C-2208-41A4-80A0-52402931C319}" presName="parentText" presStyleLbl="node1" presStyleIdx="1" presStyleCnt="3">
        <dgm:presLayoutVars>
          <dgm:chMax val="0"/>
          <dgm:bulletEnabled val="1"/>
        </dgm:presLayoutVars>
      </dgm:prSet>
      <dgm:spPr/>
    </dgm:pt>
    <dgm:pt modelId="{17B1523C-0BC5-41EA-8A03-A60090E011D9}" type="pres">
      <dgm:prSet presAssocID="{4147A25C-2208-41A4-80A0-52402931C319}" presName="negativeSpace" presStyleCnt="0"/>
      <dgm:spPr/>
    </dgm:pt>
    <dgm:pt modelId="{26C8442B-29C1-4EB5-B712-E5E6F54A15DE}" type="pres">
      <dgm:prSet presAssocID="{4147A25C-2208-41A4-80A0-52402931C319}" presName="childText" presStyleLbl="conFgAcc1" presStyleIdx="1" presStyleCnt="3">
        <dgm:presLayoutVars>
          <dgm:bulletEnabled val="1"/>
        </dgm:presLayoutVars>
      </dgm:prSet>
      <dgm:spPr/>
    </dgm:pt>
    <dgm:pt modelId="{A31410B8-CDF9-431E-97A3-7F49FC7FB019}" type="pres">
      <dgm:prSet presAssocID="{ADAB5DE6-2145-4DC0-9B47-633BCBFE9A16}" presName="spaceBetweenRectangles" presStyleCnt="0"/>
      <dgm:spPr/>
    </dgm:pt>
    <dgm:pt modelId="{2C87A688-9305-471B-9466-5FEB4ED29631}" type="pres">
      <dgm:prSet presAssocID="{E6C4531A-6D79-4EED-96E1-10FCC5AD664B}" presName="parentLin" presStyleCnt="0"/>
      <dgm:spPr/>
    </dgm:pt>
    <dgm:pt modelId="{45430919-B799-442C-A403-6C7D94EFA65E}" type="pres">
      <dgm:prSet presAssocID="{E6C4531A-6D79-4EED-96E1-10FCC5AD664B}" presName="parentLeftMargin" presStyleLbl="node1" presStyleIdx="1" presStyleCnt="3"/>
      <dgm:spPr/>
    </dgm:pt>
    <dgm:pt modelId="{F6704E4D-F75F-49A2-9AFE-7DEF6C03D6DB}" type="pres">
      <dgm:prSet presAssocID="{E6C4531A-6D79-4EED-96E1-10FCC5AD664B}" presName="parentText" presStyleLbl="node1" presStyleIdx="2" presStyleCnt="3">
        <dgm:presLayoutVars>
          <dgm:chMax val="0"/>
          <dgm:bulletEnabled val="1"/>
        </dgm:presLayoutVars>
      </dgm:prSet>
      <dgm:spPr/>
    </dgm:pt>
    <dgm:pt modelId="{23EBF4E5-CC5D-4273-B348-19146A076319}" type="pres">
      <dgm:prSet presAssocID="{E6C4531A-6D79-4EED-96E1-10FCC5AD664B}" presName="negativeSpace" presStyleCnt="0"/>
      <dgm:spPr/>
    </dgm:pt>
    <dgm:pt modelId="{122C3A6A-38EC-42F3-8AD6-0C11FD9DA9A1}" type="pres">
      <dgm:prSet presAssocID="{E6C4531A-6D79-4EED-96E1-10FCC5AD664B}" presName="childText" presStyleLbl="conFgAcc1" presStyleIdx="2" presStyleCnt="3">
        <dgm:presLayoutVars>
          <dgm:bulletEnabled val="1"/>
        </dgm:presLayoutVars>
      </dgm:prSet>
      <dgm:spPr/>
    </dgm:pt>
  </dgm:ptLst>
  <dgm:cxnLst>
    <dgm:cxn modelId="{35A89502-60C1-4401-BE32-636D212492B7}" srcId="{4147A25C-2208-41A4-80A0-52402931C319}" destId="{B5B10D66-7EB3-40AE-938A-8954182543D9}" srcOrd="0" destOrd="0" parTransId="{37EE758F-197A-4317-A3B9-6F8DD8711341}" sibTransId="{CECDCAE6-F8D1-4CB5-A346-A9C776B111DF}"/>
    <dgm:cxn modelId="{84B90706-F65E-46D2-901B-64182B8D050B}" srcId="{5A4E8619-0818-4804-81A3-B4FBFD67FA42}" destId="{68D9D57C-B450-4AB3-8842-FD07B0DBD486}" srcOrd="5" destOrd="0" parTransId="{6DCF93BE-F2F8-4E97-B09C-7E44A1FF0C06}" sibTransId="{0AFA9245-127F-4102-BADD-27A2E821CEA5}"/>
    <dgm:cxn modelId="{A4287B08-260C-47CD-9F17-774AFBEDDA23}" type="presOf" srcId="{5B391CD4-00E6-452D-9875-7A653784864B}" destId="{122C3A6A-38EC-42F3-8AD6-0C11FD9DA9A1}" srcOrd="0" destOrd="0" presId="urn:microsoft.com/office/officeart/2005/8/layout/list1"/>
    <dgm:cxn modelId="{29F89D09-8C8D-4A67-B91C-C0AEB0C4B92D}" srcId="{A2FB926B-DBF1-4CE6-B796-FC9C55F19053}" destId="{E6C4531A-6D79-4EED-96E1-10FCC5AD664B}" srcOrd="2" destOrd="0" parTransId="{A3EF8BBF-AF99-44F0-940A-A6DA3B066DA3}" sibTransId="{FD1EEDFD-B9B3-49F4-92AC-9331501200EF}"/>
    <dgm:cxn modelId="{6CD4960B-0976-468D-B41B-07B0CEA9FEF5}" type="presOf" srcId="{E8708BFC-26A5-4560-955B-582E6B93C97C}" destId="{ABF1E43A-7E94-4DAE-BF51-EA2E026946CC}" srcOrd="0" destOrd="3" presId="urn:microsoft.com/office/officeart/2005/8/layout/list1"/>
    <dgm:cxn modelId="{9266080D-3457-4772-8DCD-C586DBA7C6ED}" type="presOf" srcId="{A2FB926B-DBF1-4CE6-B796-FC9C55F19053}" destId="{A7A6B6C3-F58A-4159-8959-1D069D2A1E31}" srcOrd="0" destOrd="0" presId="urn:microsoft.com/office/officeart/2005/8/layout/list1"/>
    <dgm:cxn modelId="{6915A81D-B8B3-417D-8C44-566C48B37CB6}" srcId="{4147A25C-2208-41A4-80A0-52402931C319}" destId="{624BD255-1076-4AE5-8F5A-EBC06D4F6343}" srcOrd="3" destOrd="0" parTransId="{3F4B6CD3-DFEF-4BE0-AC79-E12616E3C2CF}" sibTransId="{AFB9D190-8400-492B-B0EA-B5AAA7FAA94E}"/>
    <dgm:cxn modelId="{BA7C9D2B-9D9A-4945-B5E8-91A2E2CF8626}" type="presOf" srcId="{A2ECBFD0-12AD-4D66-98A2-58CC144B6A66}" destId="{ABF1E43A-7E94-4DAE-BF51-EA2E026946CC}" srcOrd="0" destOrd="4" presId="urn:microsoft.com/office/officeart/2005/8/layout/list1"/>
    <dgm:cxn modelId="{600EA12F-5D96-4F39-919D-580EE71EB648}" srcId="{5A4E8619-0818-4804-81A3-B4FBFD67FA42}" destId="{DB0996E9-1A55-43FD-81AD-B3FE811488CA}" srcOrd="1" destOrd="0" parTransId="{B7D00C23-CC89-41B5-BE99-B9CD87F7FDDB}" sibTransId="{7AAF89DD-0267-4368-8876-2CB8661E5F45}"/>
    <dgm:cxn modelId="{F8FEBB5E-F995-4705-98A0-379A95E7C1D5}" type="presOf" srcId="{B5B10D66-7EB3-40AE-938A-8954182543D9}" destId="{26C8442B-29C1-4EB5-B712-E5E6F54A15DE}" srcOrd="0" destOrd="0" presId="urn:microsoft.com/office/officeart/2005/8/layout/list1"/>
    <dgm:cxn modelId="{F2094F61-1EE4-4320-AA2B-EFD3B0EE7795}" srcId="{4147A25C-2208-41A4-80A0-52402931C319}" destId="{835FB3CA-9A76-4906-B662-47D348CF2F2D}" srcOrd="4" destOrd="0" parTransId="{3D1A07BB-0339-48CE-A172-40AFCC895CB9}" sibTransId="{7705FDF2-F85B-4A2B-BC2D-80AF4A44DF27}"/>
    <dgm:cxn modelId="{59ED0F44-B700-4FAB-9F1A-0DBC110DBA57}" srcId="{E6C4531A-6D79-4EED-96E1-10FCC5AD664B}" destId="{7FF53EBD-7E54-4943-AB38-1C93CEC94A28}" srcOrd="2" destOrd="0" parTransId="{50B14C59-9A39-47C6-836D-CED7D72EE23A}" sibTransId="{85C1C279-BF0F-400C-A923-5D1FC8C6525A}"/>
    <dgm:cxn modelId="{2E8DFC49-C0A7-49C1-8105-7B2E3990066C}" type="presOf" srcId="{A09A44B3-B0C4-465D-8A46-9BB80A68C728}" destId="{26C8442B-29C1-4EB5-B712-E5E6F54A15DE}" srcOrd="0" destOrd="2" presId="urn:microsoft.com/office/officeart/2005/8/layout/list1"/>
    <dgm:cxn modelId="{A013AB4B-EDA7-4E09-A3FF-2CCE39A0AA71}" srcId="{5A4E8619-0818-4804-81A3-B4FBFD67FA42}" destId="{DDB2F557-1DC3-4A74-82F1-843818AA3EF7}" srcOrd="0" destOrd="0" parTransId="{618886A6-96E9-4408-A693-7EB171E6989C}" sibTransId="{DA795A4C-EEDE-4DF0-B1CB-E8EAA835A83E}"/>
    <dgm:cxn modelId="{9158B06D-65F6-48BD-83E2-8719BC278F06}" type="presOf" srcId="{4147A25C-2208-41A4-80A0-52402931C319}" destId="{1D1AD8F0-A02A-4202-A210-1F020AB3EA60}" srcOrd="0" destOrd="0" presId="urn:microsoft.com/office/officeart/2005/8/layout/list1"/>
    <dgm:cxn modelId="{81C3AF71-1BF2-419B-A920-BE5EF77F913F}" type="presOf" srcId="{A347ADC9-4809-423D-8474-61C7D9C96C99}" destId="{122C3A6A-38EC-42F3-8AD6-0C11FD9DA9A1}" srcOrd="0" destOrd="1" presId="urn:microsoft.com/office/officeart/2005/8/layout/list1"/>
    <dgm:cxn modelId="{13324273-3517-4A3E-A862-DA361DBD45B5}" type="presOf" srcId="{E6C4531A-6D79-4EED-96E1-10FCC5AD664B}" destId="{45430919-B799-442C-A403-6C7D94EFA65E}" srcOrd="0" destOrd="0" presId="urn:microsoft.com/office/officeart/2005/8/layout/list1"/>
    <dgm:cxn modelId="{A6D74177-A1DE-4BF7-A076-D2E381248335}" type="presOf" srcId="{DB0996E9-1A55-43FD-81AD-B3FE811488CA}" destId="{ABF1E43A-7E94-4DAE-BF51-EA2E026946CC}" srcOrd="0" destOrd="1" presId="urn:microsoft.com/office/officeart/2005/8/layout/list1"/>
    <dgm:cxn modelId="{D070A857-154C-4B42-84F5-52F14958B0D1}" srcId="{E6C4531A-6D79-4EED-96E1-10FCC5AD664B}" destId="{5B391CD4-00E6-452D-9875-7A653784864B}" srcOrd="0" destOrd="0" parTransId="{D72AD454-5DD7-46D4-A196-7AC3D8FBDAB5}" sibTransId="{361215B4-C4BD-44D7-8882-632D14097C9E}"/>
    <dgm:cxn modelId="{C0512C78-98B0-4F87-9132-1A16F1987FF6}" srcId="{E6C4531A-6D79-4EED-96E1-10FCC5AD664B}" destId="{7990E51D-133B-4970-84F9-19D6F06F4235}" srcOrd="3" destOrd="0" parTransId="{89C985C3-554A-4D66-90D5-24C89B52C885}" sibTransId="{1C7C4F54-4A31-427B-9FB8-D2E5F59AD822}"/>
    <dgm:cxn modelId="{145DFA7D-2751-4296-B8CF-42B923EFFAE1}" type="presOf" srcId="{7990E51D-133B-4970-84F9-19D6F06F4235}" destId="{122C3A6A-38EC-42F3-8AD6-0C11FD9DA9A1}" srcOrd="0" destOrd="3" presId="urn:microsoft.com/office/officeart/2005/8/layout/list1"/>
    <dgm:cxn modelId="{FBDD5D94-FED8-4615-82D9-A0FB70BB3740}" srcId="{A2FB926B-DBF1-4CE6-B796-FC9C55F19053}" destId="{5A4E8619-0818-4804-81A3-B4FBFD67FA42}" srcOrd="0" destOrd="0" parTransId="{433CBD63-E96D-488E-A89D-E151C58D92B4}" sibTransId="{CA976923-51BB-41E2-B414-DB73D7D1DE15}"/>
    <dgm:cxn modelId="{9FCB1196-031D-4D5C-A26D-E459092C2473}" type="presOf" srcId="{A285B840-BB64-45D5-A6A5-6082D804E9CC}" destId="{26C8442B-29C1-4EB5-B712-E5E6F54A15DE}" srcOrd="0" destOrd="1" presId="urn:microsoft.com/office/officeart/2005/8/layout/list1"/>
    <dgm:cxn modelId="{DDB78896-0521-4182-ACEA-901BCFA9565E}" type="presOf" srcId="{7095AB05-8B37-4F44-8DEF-001686FF526A}" destId="{ABF1E43A-7E94-4DAE-BF51-EA2E026946CC}" srcOrd="0" destOrd="6" presId="urn:microsoft.com/office/officeart/2005/8/layout/list1"/>
    <dgm:cxn modelId="{EF3ED6A0-A357-43E5-8A37-482C11772D5D}" srcId="{4147A25C-2208-41A4-80A0-52402931C319}" destId="{A285B840-BB64-45D5-A6A5-6082D804E9CC}" srcOrd="1" destOrd="0" parTransId="{540096E4-7033-4AEC-994F-88D5C621914C}" sibTransId="{7B5DA413-1890-4F01-99DC-BF2044ED401D}"/>
    <dgm:cxn modelId="{C3185EAE-C247-4AED-9392-298B18F57583}" type="presOf" srcId="{68D9D57C-B450-4AB3-8842-FD07B0DBD486}" destId="{ABF1E43A-7E94-4DAE-BF51-EA2E026946CC}" srcOrd="0" destOrd="5" presId="urn:microsoft.com/office/officeart/2005/8/layout/list1"/>
    <dgm:cxn modelId="{75642EB2-1111-42A2-BB13-DBECC5E8AD8D}" srcId="{5A4E8619-0818-4804-81A3-B4FBFD67FA42}" destId="{E8708BFC-26A5-4560-955B-582E6B93C97C}" srcOrd="3" destOrd="0" parTransId="{6CE95013-7B6D-4676-B981-214A9B96E2F2}" sibTransId="{B4001F4C-CEDB-4296-AD7F-4F34C44C33DF}"/>
    <dgm:cxn modelId="{CAD796B2-CD04-450C-9C31-4F4E8A77FEF5}" type="presOf" srcId="{E6C4531A-6D79-4EED-96E1-10FCC5AD664B}" destId="{F6704E4D-F75F-49A2-9AFE-7DEF6C03D6DB}" srcOrd="1" destOrd="0" presId="urn:microsoft.com/office/officeart/2005/8/layout/list1"/>
    <dgm:cxn modelId="{ECB7C3B4-F8CB-4752-8442-226CA770B7FE}" type="presOf" srcId="{DDB2F557-1DC3-4A74-82F1-843818AA3EF7}" destId="{ABF1E43A-7E94-4DAE-BF51-EA2E026946CC}" srcOrd="0" destOrd="0" presId="urn:microsoft.com/office/officeart/2005/8/layout/list1"/>
    <dgm:cxn modelId="{B06662BB-0C05-4AF7-80C5-BA8973E81FBC}" srcId="{A2FB926B-DBF1-4CE6-B796-FC9C55F19053}" destId="{4147A25C-2208-41A4-80A0-52402931C319}" srcOrd="1" destOrd="0" parTransId="{7EC9BE68-001B-4726-89A5-BE293105FCB6}" sibTransId="{ADAB5DE6-2145-4DC0-9B47-633BCBFE9A16}"/>
    <dgm:cxn modelId="{96E79DBB-E0F9-4051-A3BE-DACC08969E08}" type="presOf" srcId="{4147A25C-2208-41A4-80A0-52402931C319}" destId="{3CBB1581-1A7B-4FE9-B2BE-A1BF9AB273D0}" srcOrd="1" destOrd="0" presId="urn:microsoft.com/office/officeart/2005/8/layout/list1"/>
    <dgm:cxn modelId="{2B7F90BD-6074-452B-905D-35F5C59D3F04}" type="presOf" srcId="{624BD255-1076-4AE5-8F5A-EBC06D4F6343}" destId="{26C8442B-29C1-4EB5-B712-E5E6F54A15DE}" srcOrd="0" destOrd="3" presId="urn:microsoft.com/office/officeart/2005/8/layout/list1"/>
    <dgm:cxn modelId="{0EDA19C2-4BF9-4DD8-94E4-C37282AA912D}" type="presOf" srcId="{7FF53EBD-7E54-4943-AB38-1C93CEC94A28}" destId="{122C3A6A-38EC-42F3-8AD6-0C11FD9DA9A1}" srcOrd="0" destOrd="2" presId="urn:microsoft.com/office/officeart/2005/8/layout/list1"/>
    <dgm:cxn modelId="{C3E15AC6-6E7A-49C0-AEAE-B3A1F4BEAD58}" type="presOf" srcId="{5A4E8619-0818-4804-81A3-B4FBFD67FA42}" destId="{0088C100-0C7B-4060-B5EF-77FD00F1CA7B}" srcOrd="0" destOrd="0" presId="urn:microsoft.com/office/officeart/2005/8/layout/list1"/>
    <dgm:cxn modelId="{A2E67ACB-EE9C-493F-8721-39C2871F82ED}" type="presOf" srcId="{835FB3CA-9A76-4906-B662-47D348CF2F2D}" destId="{26C8442B-29C1-4EB5-B712-E5E6F54A15DE}" srcOrd="0" destOrd="4" presId="urn:microsoft.com/office/officeart/2005/8/layout/list1"/>
    <dgm:cxn modelId="{E76855CF-8C7F-4E41-B467-2730A635A671}" type="presOf" srcId="{5A4E8619-0818-4804-81A3-B4FBFD67FA42}" destId="{947E1E97-5AE1-485B-8DAA-71EF87DFF030}" srcOrd="1" destOrd="0" presId="urn:microsoft.com/office/officeart/2005/8/layout/list1"/>
    <dgm:cxn modelId="{13CC9DD5-C462-4E22-A255-BB203C0407A1}" srcId="{5A4E8619-0818-4804-81A3-B4FBFD67FA42}" destId="{7095AB05-8B37-4F44-8DEF-001686FF526A}" srcOrd="6" destOrd="0" parTransId="{3DF4A670-21C6-4A75-A9B0-2499F95EA2D2}" sibTransId="{D3DE4DDA-0085-4E35-8F7C-4297452F5A84}"/>
    <dgm:cxn modelId="{F7F230E1-4B45-4023-86E3-2D3C0A677FBE}" srcId="{5A4E8619-0818-4804-81A3-B4FBFD67FA42}" destId="{A2ECBFD0-12AD-4D66-98A2-58CC144B6A66}" srcOrd="4" destOrd="0" parTransId="{A4ECDEA4-EEC5-48E4-87BE-A6D77EC988B5}" sibTransId="{98B7FCFD-3032-4868-83FE-DD7093006BEE}"/>
    <dgm:cxn modelId="{3D1308EA-D9EC-43BA-B7FA-02A73713A584}" type="presOf" srcId="{9FE2C084-A1FB-40FD-B824-7F05044F8EDE}" destId="{ABF1E43A-7E94-4DAE-BF51-EA2E026946CC}" srcOrd="0" destOrd="2" presId="urn:microsoft.com/office/officeart/2005/8/layout/list1"/>
    <dgm:cxn modelId="{945D04F8-B184-468E-9F12-675784953E97}" srcId="{4147A25C-2208-41A4-80A0-52402931C319}" destId="{A09A44B3-B0C4-465D-8A46-9BB80A68C728}" srcOrd="2" destOrd="0" parTransId="{592F3018-4CAA-42C0-9219-1A03712FAF8A}" sibTransId="{636FB921-670B-456F-B172-8722D19AB13D}"/>
    <dgm:cxn modelId="{7C6F28FB-927E-48C6-8643-A84AEB0BE05A}" srcId="{5A4E8619-0818-4804-81A3-B4FBFD67FA42}" destId="{9FE2C084-A1FB-40FD-B824-7F05044F8EDE}" srcOrd="2" destOrd="0" parTransId="{31AA46ED-5C58-4A9B-AFB4-69291766FE71}" sibTransId="{DFFCE87A-A242-426B-95CC-AEA314100FC0}"/>
    <dgm:cxn modelId="{493ADDFB-0F99-496A-8483-EFD9CA92884D}" srcId="{E6C4531A-6D79-4EED-96E1-10FCC5AD664B}" destId="{A347ADC9-4809-423D-8474-61C7D9C96C99}" srcOrd="1" destOrd="0" parTransId="{CE34FB45-83B0-4235-988E-57662B80E14F}" sibTransId="{A0B3DCC3-DD32-4CB8-B7B9-B5FA98893C80}"/>
    <dgm:cxn modelId="{775EAFD8-DB64-46B8-BDC9-F532F1A199ED}" type="presParOf" srcId="{A7A6B6C3-F58A-4159-8959-1D069D2A1E31}" destId="{0AE3CB15-5BD8-40D6-B8EF-BB3E07351BA7}" srcOrd="0" destOrd="0" presId="urn:microsoft.com/office/officeart/2005/8/layout/list1"/>
    <dgm:cxn modelId="{5AF9EC90-393A-4709-B5FF-2D11F5A818AB}" type="presParOf" srcId="{0AE3CB15-5BD8-40D6-B8EF-BB3E07351BA7}" destId="{0088C100-0C7B-4060-B5EF-77FD00F1CA7B}" srcOrd="0" destOrd="0" presId="urn:microsoft.com/office/officeart/2005/8/layout/list1"/>
    <dgm:cxn modelId="{00AC0C00-E3A9-4A6B-968E-A32DD6235E4F}" type="presParOf" srcId="{0AE3CB15-5BD8-40D6-B8EF-BB3E07351BA7}" destId="{947E1E97-5AE1-485B-8DAA-71EF87DFF030}" srcOrd="1" destOrd="0" presId="urn:microsoft.com/office/officeart/2005/8/layout/list1"/>
    <dgm:cxn modelId="{862F88BF-6FC7-4B63-847D-B059CCED7CF6}" type="presParOf" srcId="{A7A6B6C3-F58A-4159-8959-1D069D2A1E31}" destId="{F71AE3CF-01BD-4822-8D1C-DAB0C09AD43D}" srcOrd="1" destOrd="0" presId="urn:microsoft.com/office/officeart/2005/8/layout/list1"/>
    <dgm:cxn modelId="{7158BD0C-FDB4-4558-AA99-B003E62447C2}" type="presParOf" srcId="{A7A6B6C3-F58A-4159-8959-1D069D2A1E31}" destId="{ABF1E43A-7E94-4DAE-BF51-EA2E026946CC}" srcOrd="2" destOrd="0" presId="urn:microsoft.com/office/officeart/2005/8/layout/list1"/>
    <dgm:cxn modelId="{7092BDBC-4B02-4EA6-A856-3CD54EF0E2C6}" type="presParOf" srcId="{A7A6B6C3-F58A-4159-8959-1D069D2A1E31}" destId="{085F1166-5C12-4E0E-9CED-CB318697E273}" srcOrd="3" destOrd="0" presId="urn:microsoft.com/office/officeart/2005/8/layout/list1"/>
    <dgm:cxn modelId="{4F25EBA6-87E7-44D9-BD6E-808DDD44504D}" type="presParOf" srcId="{A7A6B6C3-F58A-4159-8959-1D069D2A1E31}" destId="{E5E0190A-4154-4FDB-ACF8-963EC8983BB0}" srcOrd="4" destOrd="0" presId="urn:microsoft.com/office/officeart/2005/8/layout/list1"/>
    <dgm:cxn modelId="{C9700FDD-929D-41DD-B2EB-33E93C9A43B4}" type="presParOf" srcId="{E5E0190A-4154-4FDB-ACF8-963EC8983BB0}" destId="{1D1AD8F0-A02A-4202-A210-1F020AB3EA60}" srcOrd="0" destOrd="0" presId="urn:microsoft.com/office/officeart/2005/8/layout/list1"/>
    <dgm:cxn modelId="{69600300-5BE1-4CD9-8961-0F73B154894A}" type="presParOf" srcId="{E5E0190A-4154-4FDB-ACF8-963EC8983BB0}" destId="{3CBB1581-1A7B-4FE9-B2BE-A1BF9AB273D0}" srcOrd="1" destOrd="0" presId="urn:microsoft.com/office/officeart/2005/8/layout/list1"/>
    <dgm:cxn modelId="{CA2F8D05-DC01-4D11-833F-A4A51632E641}" type="presParOf" srcId="{A7A6B6C3-F58A-4159-8959-1D069D2A1E31}" destId="{17B1523C-0BC5-41EA-8A03-A60090E011D9}" srcOrd="5" destOrd="0" presId="urn:microsoft.com/office/officeart/2005/8/layout/list1"/>
    <dgm:cxn modelId="{08A2AC9E-FF7B-4AA7-87AB-DD4285C1A30B}" type="presParOf" srcId="{A7A6B6C3-F58A-4159-8959-1D069D2A1E31}" destId="{26C8442B-29C1-4EB5-B712-E5E6F54A15DE}" srcOrd="6" destOrd="0" presId="urn:microsoft.com/office/officeart/2005/8/layout/list1"/>
    <dgm:cxn modelId="{EC084343-0799-4CCE-9877-AB058745DA23}" type="presParOf" srcId="{A7A6B6C3-F58A-4159-8959-1D069D2A1E31}" destId="{A31410B8-CDF9-431E-97A3-7F49FC7FB019}" srcOrd="7" destOrd="0" presId="urn:microsoft.com/office/officeart/2005/8/layout/list1"/>
    <dgm:cxn modelId="{17D5D4E6-B6D4-4461-919A-D28A0F3C3335}" type="presParOf" srcId="{A7A6B6C3-F58A-4159-8959-1D069D2A1E31}" destId="{2C87A688-9305-471B-9466-5FEB4ED29631}" srcOrd="8" destOrd="0" presId="urn:microsoft.com/office/officeart/2005/8/layout/list1"/>
    <dgm:cxn modelId="{71D21FC3-2251-4B24-8897-F6B1379E7C06}" type="presParOf" srcId="{2C87A688-9305-471B-9466-5FEB4ED29631}" destId="{45430919-B799-442C-A403-6C7D94EFA65E}" srcOrd="0" destOrd="0" presId="urn:microsoft.com/office/officeart/2005/8/layout/list1"/>
    <dgm:cxn modelId="{C39024EB-C499-4085-A4F2-9814C3E15169}" type="presParOf" srcId="{2C87A688-9305-471B-9466-5FEB4ED29631}" destId="{F6704E4D-F75F-49A2-9AFE-7DEF6C03D6DB}" srcOrd="1" destOrd="0" presId="urn:microsoft.com/office/officeart/2005/8/layout/list1"/>
    <dgm:cxn modelId="{7242B578-6CF7-42F3-9F08-6254264A226B}" type="presParOf" srcId="{A7A6B6C3-F58A-4159-8959-1D069D2A1E31}" destId="{23EBF4E5-CC5D-4273-B348-19146A076319}" srcOrd="9" destOrd="0" presId="urn:microsoft.com/office/officeart/2005/8/layout/list1"/>
    <dgm:cxn modelId="{B568602C-1D26-4340-A8C9-596BB05BA9E0}" type="presParOf" srcId="{A7A6B6C3-F58A-4159-8959-1D069D2A1E31}" destId="{122C3A6A-38EC-42F3-8AD6-0C11FD9DA9A1}" srcOrd="10" destOrd="0" presId="urn:microsoft.com/office/officeart/2005/8/layout/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F1E43A-7E94-4DAE-BF51-EA2E026946CC}">
      <dsp:nvSpPr>
        <dsp:cNvPr id="0" name=""/>
        <dsp:cNvSpPr/>
      </dsp:nvSpPr>
      <dsp:spPr>
        <a:xfrm>
          <a:off x="0" y="227204"/>
          <a:ext cx="5166360" cy="184275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0967" tIns="270764" rIns="400967" bIns="92456" numCol="1" spcCol="1270" anchor="t" anchorCtr="0">
          <a:noAutofit/>
        </a:bodyPr>
        <a:lstStyle/>
        <a:p>
          <a:pPr marL="114300" lvl="1" indent="-114300" algn="l" defTabSz="577850">
            <a:lnSpc>
              <a:spcPct val="90000"/>
            </a:lnSpc>
            <a:spcBef>
              <a:spcPct val="0"/>
            </a:spcBef>
            <a:spcAft>
              <a:spcPct val="15000"/>
            </a:spcAft>
            <a:buChar char="•"/>
          </a:pPr>
          <a:r>
            <a:rPr lang="it-IT" sz="1300" kern="1200"/>
            <a:t>Creazione, modifica dei corsi (solo istruttori)</a:t>
          </a:r>
        </a:p>
        <a:p>
          <a:pPr marL="114300" lvl="1" indent="-114300" algn="l" defTabSz="577850">
            <a:lnSpc>
              <a:spcPct val="90000"/>
            </a:lnSpc>
            <a:spcBef>
              <a:spcPct val="0"/>
            </a:spcBef>
            <a:spcAft>
              <a:spcPct val="15000"/>
            </a:spcAft>
            <a:buChar char="•"/>
          </a:pPr>
          <a:r>
            <a:rPr lang="it-IT" sz="1300" kern="1200"/>
            <a:t>Gestione degli orari dei corsi</a:t>
          </a:r>
        </a:p>
        <a:p>
          <a:pPr marL="114300" lvl="1" indent="-114300" algn="l" defTabSz="577850">
            <a:lnSpc>
              <a:spcPct val="90000"/>
            </a:lnSpc>
            <a:spcBef>
              <a:spcPct val="0"/>
            </a:spcBef>
            <a:spcAft>
              <a:spcPct val="15000"/>
            </a:spcAft>
            <a:buChar char="•"/>
          </a:pPr>
          <a:r>
            <a:rPr lang="it-IT" sz="1300" kern="1200"/>
            <a:t>Visualizzazione dei corsi approvati</a:t>
          </a:r>
        </a:p>
        <a:p>
          <a:pPr marL="114300" lvl="1" indent="-114300" algn="l" defTabSz="577850">
            <a:lnSpc>
              <a:spcPct val="90000"/>
            </a:lnSpc>
            <a:spcBef>
              <a:spcPct val="0"/>
            </a:spcBef>
            <a:spcAft>
              <a:spcPct val="15000"/>
            </a:spcAft>
            <a:buChar char="•"/>
          </a:pPr>
          <a:r>
            <a:rPr lang="it-IT" sz="1300" kern="1200"/>
            <a:t>Iscrizione ai corsi</a:t>
          </a:r>
        </a:p>
        <a:p>
          <a:pPr marL="114300" lvl="1" indent="-114300" algn="l" defTabSz="577850">
            <a:lnSpc>
              <a:spcPct val="90000"/>
            </a:lnSpc>
            <a:spcBef>
              <a:spcPct val="0"/>
            </a:spcBef>
            <a:spcAft>
              <a:spcPct val="15000"/>
            </a:spcAft>
            <a:buChar char="•"/>
          </a:pPr>
          <a:r>
            <a:rPr lang="it-IT" sz="1300" kern="1200"/>
            <a:t>Iscrizione degli istruttori</a:t>
          </a:r>
        </a:p>
        <a:p>
          <a:pPr marL="114300" lvl="1" indent="-114300" algn="l" defTabSz="577850">
            <a:lnSpc>
              <a:spcPct val="90000"/>
            </a:lnSpc>
            <a:spcBef>
              <a:spcPct val="0"/>
            </a:spcBef>
            <a:spcAft>
              <a:spcPct val="15000"/>
            </a:spcAft>
            <a:buChar char="•"/>
          </a:pPr>
          <a:r>
            <a:rPr lang="it-IT" sz="1300" kern="1200"/>
            <a:t>Gestione categorie dei corsi</a:t>
          </a:r>
        </a:p>
        <a:p>
          <a:pPr marL="114300" lvl="1" indent="-114300" algn="l" defTabSz="577850">
            <a:lnSpc>
              <a:spcPct val="90000"/>
            </a:lnSpc>
            <a:spcBef>
              <a:spcPct val="0"/>
            </a:spcBef>
            <a:spcAft>
              <a:spcPct val="15000"/>
            </a:spcAft>
            <a:buChar char="•"/>
          </a:pPr>
          <a:r>
            <a:rPr lang="it-IT" sz="1300" kern="1200"/>
            <a:t>Caricamento delle immagini dei corsi</a:t>
          </a:r>
        </a:p>
      </dsp:txBody>
      <dsp:txXfrm>
        <a:off x="0" y="227204"/>
        <a:ext cx="5166360" cy="1842750"/>
      </dsp:txXfrm>
    </dsp:sp>
    <dsp:sp modelId="{947E1E97-5AE1-485B-8DAA-71EF87DFF030}">
      <dsp:nvSpPr>
        <dsp:cNvPr id="0" name=""/>
        <dsp:cNvSpPr/>
      </dsp:nvSpPr>
      <dsp:spPr>
        <a:xfrm>
          <a:off x="258318" y="35324"/>
          <a:ext cx="3616452" cy="383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6693" tIns="0" rIns="136693" bIns="0" numCol="1" spcCol="1270" anchor="ctr" anchorCtr="0">
          <a:noAutofit/>
        </a:bodyPr>
        <a:lstStyle/>
        <a:p>
          <a:pPr marL="0" lvl="0" indent="0" algn="l" defTabSz="577850">
            <a:lnSpc>
              <a:spcPct val="90000"/>
            </a:lnSpc>
            <a:spcBef>
              <a:spcPct val="0"/>
            </a:spcBef>
            <a:spcAft>
              <a:spcPct val="35000"/>
            </a:spcAft>
            <a:buNone/>
          </a:pPr>
          <a:r>
            <a:rPr lang="it-IT" sz="1300" kern="1200"/>
            <a:t>courseApi</a:t>
          </a:r>
        </a:p>
      </dsp:txBody>
      <dsp:txXfrm>
        <a:off x="277052" y="54058"/>
        <a:ext cx="3578984" cy="346292"/>
      </dsp:txXfrm>
    </dsp:sp>
    <dsp:sp modelId="{26C8442B-29C1-4EB5-B712-E5E6F54A15DE}">
      <dsp:nvSpPr>
        <dsp:cNvPr id="0" name=""/>
        <dsp:cNvSpPr/>
      </dsp:nvSpPr>
      <dsp:spPr>
        <a:xfrm>
          <a:off x="0" y="2332034"/>
          <a:ext cx="5166360" cy="176085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0967" tIns="270764" rIns="400967" bIns="92456" numCol="1" spcCol="1270" anchor="t" anchorCtr="0">
          <a:noAutofit/>
        </a:bodyPr>
        <a:lstStyle/>
        <a:p>
          <a:pPr marL="114300" lvl="1" indent="-114300" algn="l" defTabSz="577850">
            <a:lnSpc>
              <a:spcPct val="90000"/>
            </a:lnSpc>
            <a:spcBef>
              <a:spcPct val="0"/>
            </a:spcBef>
            <a:spcAft>
              <a:spcPct val="15000"/>
            </a:spcAft>
            <a:buChar char="•"/>
          </a:pPr>
          <a:r>
            <a:rPr lang="it-IT" sz="1300" kern="1200"/>
            <a:t>Visualizzazione dei prodotti in base al recommendation system</a:t>
          </a:r>
        </a:p>
        <a:p>
          <a:pPr marL="114300" lvl="1" indent="-114300" algn="l" defTabSz="577850">
            <a:lnSpc>
              <a:spcPct val="90000"/>
            </a:lnSpc>
            <a:spcBef>
              <a:spcPct val="0"/>
            </a:spcBef>
            <a:spcAft>
              <a:spcPct val="15000"/>
            </a:spcAft>
            <a:buChar char="•"/>
          </a:pPr>
          <a:r>
            <a:rPr lang="it-IT" sz="1300" kern="1200"/>
            <a:t>Visualizzazione dei prodotti in base alla ricerca (con o senza filtri)</a:t>
          </a:r>
        </a:p>
        <a:p>
          <a:pPr marL="114300" lvl="1" indent="-114300" algn="l" defTabSz="577850">
            <a:lnSpc>
              <a:spcPct val="90000"/>
            </a:lnSpc>
            <a:spcBef>
              <a:spcPct val="0"/>
            </a:spcBef>
            <a:spcAft>
              <a:spcPct val="15000"/>
            </a:spcAft>
            <a:buChar char="•"/>
          </a:pPr>
          <a:r>
            <a:rPr lang="it-IT" sz="1300" kern="1200"/>
            <a:t>Gestione categorie di prodotti</a:t>
          </a:r>
        </a:p>
        <a:p>
          <a:pPr marL="114300" lvl="1" indent="-114300" algn="l" defTabSz="577850">
            <a:lnSpc>
              <a:spcPct val="90000"/>
            </a:lnSpc>
            <a:spcBef>
              <a:spcPct val="0"/>
            </a:spcBef>
            <a:spcAft>
              <a:spcPct val="15000"/>
            </a:spcAft>
            <a:buChar char="•"/>
          </a:pPr>
          <a:r>
            <a:rPr lang="it-IT" sz="1300" kern="1200"/>
            <a:t>Gestione degli ordini e del carrello</a:t>
          </a:r>
        </a:p>
        <a:p>
          <a:pPr marL="114300" lvl="1" indent="-114300" algn="l" defTabSz="577850">
            <a:lnSpc>
              <a:spcPct val="90000"/>
            </a:lnSpc>
            <a:spcBef>
              <a:spcPct val="0"/>
            </a:spcBef>
            <a:spcAft>
              <a:spcPct val="15000"/>
            </a:spcAft>
            <a:buChar char="•"/>
          </a:pPr>
          <a:r>
            <a:rPr lang="it-IT" sz="1300" kern="1200"/>
            <a:t>Creazione e modifica di prodotti (solo admin)</a:t>
          </a:r>
        </a:p>
      </dsp:txBody>
      <dsp:txXfrm>
        <a:off x="0" y="2332034"/>
        <a:ext cx="5166360" cy="1760850"/>
      </dsp:txXfrm>
    </dsp:sp>
    <dsp:sp modelId="{3CBB1581-1A7B-4FE9-B2BE-A1BF9AB273D0}">
      <dsp:nvSpPr>
        <dsp:cNvPr id="0" name=""/>
        <dsp:cNvSpPr/>
      </dsp:nvSpPr>
      <dsp:spPr>
        <a:xfrm>
          <a:off x="258318" y="2140154"/>
          <a:ext cx="3616452" cy="3837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6693" tIns="0" rIns="136693" bIns="0" numCol="1" spcCol="1270" anchor="ctr" anchorCtr="0">
          <a:noAutofit/>
        </a:bodyPr>
        <a:lstStyle/>
        <a:p>
          <a:pPr marL="0" lvl="0" indent="0" algn="l" defTabSz="577850">
            <a:lnSpc>
              <a:spcPct val="90000"/>
            </a:lnSpc>
            <a:spcBef>
              <a:spcPct val="0"/>
            </a:spcBef>
            <a:spcAft>
              <a:spcPct val="35000"/>
            </a:spcAft>
            <a:buNone/>
          </a:pPr>
          <a:r>
            <a:rPr lang="it-IT" sz="1300" kern="1200"/>
            <a:t>ecommerceApi</a:t>
          </a:r>
        </a:p>
      </dsp:txBody>
      <dsp:txXfrm>
        <a:off x="277052" y="2158888"/>
        <a:ext cx="3578984" cy="346292"/>
      </dsp:txXfrm>
    </dsp:sp>
    <dsp:sp modelId="{122C3A6A-38EC-42F3-8AD6-0C11FD9DA9A1}">
      <dsp:nvSpPr>
        <dsp:cNvPr id="0" name=""/>
        <dsp:cNvSpPr/>
      </dsp:nvSpPr>
      <dsp:spPr>
        <a:xfrm>
          <a:off x="0" y="4354965"/>
          <a:ext cx="5166360" cy="118755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0967" tIns="270764" rIns="400967" bIns="92456" numCol="1" spcCol="1270" anchor="t" anchorCtr="0">
          <a:noAutofit/>
        </a:bodyPr>
        <a:lstStyle/>
        <a:p>
          <a:pPr marL="114300" lvl="1" indent="-114300" algn="l" defTabSz="577850">
            <a:lnSpc>
              <a:spcPct val="90000"/>
            </a:lnSpc>
            <a:spcBef>
              <a:spcPct val="0"/>
            </a:spcBef>
            <a:spcAft>
              <a:spcPct val="15000"/>
            </a:spcAft>
            <a:buChar char="•"/>
          </a:pPr>
          <a:r>
            <a:rPr lang="it-IT" sz="1300" kern="1200"/>
            <a:t>Registrazione e login degli utenti (non istruttori)</a:t>
          </a:r>
        </a:p>
        <a:p>
          <a:pPr marL="114300" lvl="1" indent="-114300" algn="l" defTabSz="577850">
            <a:lnSpc>
              <a:spcPct val="90000"/>
            </a:lnSpc>
            <a:spcBef>
              <a:spcPct val="0"/>
            </a:spcBef>
            <a:spcAft>
              <a:spcPct val="15000"/>
            </a:spcAft>
            <a:buChar char="•"/>
          </a:pPr>
          <a:r>
            <a:rPr lang="it-IT" sz="1300" kern="1200"/>
            <a:t>Caricamento immagini del profilo utente</a:t>
          </a:r>
        </a:p>
        <a:p>
          <a:pPr marL="114300" lvl="1" indent="-114300" algn="l" defTabSz="577850">
            <a:lnSpc>
              <a:spcPct val="90000"/>
            </a:lnSpc>
            <a:spcBef>
              <a:spcPct val="0"/>
            </a:spcBef>
            <a:spcAft>
              <a:spcPct val="15000"/>
            </a:spcAft>
            <a:buChar char="•"/>
          </a:pPr>
          <a:r>
            <a:rPr lang="it-IT" sz="1300" kern="1200"/>
            <a:t>Autenticazione</a:t>
          </a:r>
        </a:p>
        <a:p>
          <a:pPr marL="114300" lvl="1" indent="-114300" algn="l" defTabSz="577850">
            <a:lnSpc>
              <a:spcPct val="90000"/>
            </a:lnSpc>
            <a:spcBef>
              <a:spcPct val="0"/>
            </a:spcBef>
            <a:spcAft>
              <a:spcPct val="15000"/>
            </a:spcAft>
            <a:buChar char="•"/>
          </a:pPr>
          <a:r>
            <a:rPr lang="it-IT" sz="1300" kern="1200"/>
            <a:t>Cambio della password di un utente</a:t>
          </a:r>
        </a:p>
      </dsp:txBody>
      <dsp:txXfrm>
        <a:off x="0" y="4354965"/>
        <a:ext cx="5166360" cy="1187550"/>
      </dsp:txXfrm>
    </dsp:sp>
    <dsp:sp modelId="{F6704E4D-F75F-49A2-9AFE-7DEF6C03D6DB}">
      <dsp:nvSpPr>
        <dsp:cNvPr id="0" name=""/>
        <dsp:cNvSpPr/>
      </dsp:nvSpPr>
      <dsp:spPr>
        <a:xfrm>
          <a:off x="258318" y="4163085"/>
          <a:ext cx="3616452" cy="3837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6693" tIns="0" rIns="136693" bIns="0" numCol="1" spcCol="1270" anchor="ctr" anchorCtr="0">
          <a:noAutofit/>
        </a:bodyPr>
        <a:lstStyle/>
        <a:p>
          <a:pPr marL="0" lvl="0" indent="0" algn="l" defTabSz="577850">
            <a:lnSpc>
              <a:spcPct val="90000"/>
            </a:lnSpc>
            <a:spcBef>
              <a:spcPct val="0"/>
            </a:spcBef>
            <a:spcAft>
              <a:spcPct val="35000"/>
            </a:spcAft>
            <a:buNone/>
          </a:pPr>
          <a:r>
            <a:rPr lang="it-IT" sz="1300" kern="1200"/>
            <a:t>user</a:t>
          </a:r>
        </a:p>
      </dsp:txBody>
      <dsp:txXfrm>
        <a:off x="277052" y="4181819"/>
        <a:ext cx="3578984" cy="34629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BE673-3CB8-46BA-B9AE-1A22DB18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Tesina con foto.dotx</Template>
  <TotalTime>198</TotalTime>
  <Pages>17</Pages>
  <Words>2121</Words>
  <Characters>12091</Characters>
  <Application>Microsoft Office Word</Application>
  <DocSecurity>0</DocSecurity>
  <Lines>100</Lines>
  <Paragraphs>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Valentyn Blaha</dc:creator>
  <cp:keywords/>
  <dc:description/>
  <cp:lastModifiedBy>Valentyn Blaha</cp:lastModifiedBy>
  <cp:revision>1</cp:revision>
  <cp:lastPrinted>2023-08-25T14:38:00Z</cp:lastPrinted>
  <dcterms:created xsi:type="dcterms:W3CDTF">2023-08-25T11:47:00Z</dcterms:created>
  <dcterms:modified xsi:type="dcterms:W3CDTF">2023-08-25T15:08:00Z</dcterms:modified>
</cp:coreProperties>
</file>